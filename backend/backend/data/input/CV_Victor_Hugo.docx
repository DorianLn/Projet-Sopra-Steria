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98B4" w14:textId="5B8B1F3A" w:rsidR="00AE1617" w:rsidRDefault="00776CE8" w:rsidP="00133AE8">
      <w:pPr>
        <w:rPr>
          <w:b/>
          <w:bCs/>
          <w:noProof/>
          <w:sz w:val="52"/>
          <w:szCs w:val="64"/>
        </w:rPr>
      </w:pPr>
      <w:r>
        <w:rPr>
          <w:b/>
          <w:sz w:val="32"/>
        </w:rPr>
        <w:t>Victor Hugo</w:t>
      </w:r>
    </w:p>
    <w:p w14:paraId="7BCBF7DF" w14:textId="1D02C2B8" w:rsidR="00C23948" w:rsidRDefault="00C23948" w:rsidP="00C23948"/>
    <w:p w14:paraId="2B4B0C0E" w14:textId="7552C04D" w:rsidR="006329EC" w:rsidRDefault="006329EC">
      <w:pPr>
        <w:spacing w:after="160" w:line="259" w:lineRule="auto"/>
      </w:pPr>
      <w:r w:rsidRPr="00663081">
        <w:rPr>
          <w:noProof/>
        </w:rPr>
        <mc:AlternateContent>
          <mc:Choice Requires="wps">
            <w:drawing>
              <wp:inline distT="0" distB="0" distL="0" distR="0" wp14:anchorId="02A839B2" wp14:editId="0ABA0E8D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4042E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70343F13" w14:textId="77777777" w:rsidR="00C23948" w:rsidRPr="00143B62" w:rsidRDefault="00C23948" w:rsidP="00143B62">
      <w:pPr>
        <w:pStyle w:val="CVTitre1"/>
      </w:pPr>
      <w:r w:rsidRPr="00143B62">
        <w:t xml:space="preserve">Compétences fonctionnelles </w:t>
      </w:r>
    </w:p>
    <w:p w14:paraId="1F649C43" w14:textId="15FDABD4" w:rsidR="00C23948" w:rsidRPr="00C23948" w:rsidRDefault="00C76030" w:rsidP="001F6754">
      <w:pPr>
        <w:pStyle w:val="BulletpointsNiveau1"/>
        <w:numPr>
          <w:ilvl w:val="0"/>
          <w:numId w:val="0"/>
        </w:numPr>
        <w:ind w:left="567"/>
        <w:jc w:val="left"/>
      </w:pPr>
      <w:r>
        <w:t>• Communication</w:t>
        <w:br/>
        <w:t>• Gestion de projet</w:t>
        <w:br/>
        <w:t>• Travail d’équipe</w:t>
      </w:r>
    </w:p>
    <w:p w14:paraId="27112149" w14:textId="77777777" w:rsidR="00C23948" w:rsidRDefault="00C23948" w:rsidP="00143B62">
      <w:pPr>
        <w:pStyle w:val="CVTitre1"/>
      </w:pPr>
      <w:r>
        <w:t xml:space="preserve">Compétences techniques </w:t>
      </w:r>
    </w:p>
    <w:p w14:paraId="5736ADE2" w14:textId="5E0C77EE" w:rsidR="00C23948" w:rsidRPr="00C23948" w:rsidRDefault="00776CE8" w:rsidP="001F6754">
      <w:pPr>
        <w:pStyle w:val="BulletpointsNiveau1"/>
        <w:numPr>
          <w:ilvl w:val="0"/>
          <w:numId w:val="0"/>
        </w:numPr>
        <w:ind w:left="567"/>
        <w:jc w:val="left"/>
      </w:pPr>
      <w:r>
        <w:t>• Autres :</w:t>
        <w:br/>
        <w:t>• Aws</w:t>
        <w:br/>
        <w:t>• Cd</w:t>
        <w:br/>
        <w:t>• Ci</w:t>
        <w:br/>
        <w:t>• Ci/cd</w:t>
        <w:br/>
        <w:t>• Cloud</w:t>
        <w:br/>
        <w:t>• Devops :</w:t>
        <w:br/>
        <w:t>• Django</w:t>
        <w:br/>
        <w:t>• Docker</w:t>
        <w:br/>
        <w:t>• Flask</w:t>
        <w:br/>
        <w:t>• Frameworks :</w:t>
        <w:br/>
        <w:t>• Git</w:t>
        <w:br/>
        <w:t>• Github actions</w:t>
        <w:br/>
        <w:t>• Javascript</w:t>
        <w:br/>
        <w:t>• Langages :</w:t>
        <w:br/>
        <w:t>• Node</w:t>
        <w:br/>
        <w:t>• Node.js</w:t>
        <w:br/>
        <w:t>• Python</w:t>
        <w:br/>
        <w:t>• React</w:t>
        <w:br/>
        <w:t>• Sql</w:t>
        <w:br/>
        <w:t>• Typescript</w:t>
      </w:r>
    </w:p>
    <w:p w14:paraId="55255D48" w14:textId="77777777" w:rsidR="00C23948" w:rsidRDefault="00C23948" w:rsidP="00143B62">
      <w:pPr>
        <w:pStyle w:val="CVTitre1"/>
      </w:pPr>
      <w:r>
        <w:t>Expériences</w:t>
      </w:r>
    </w:p>
    <w:p w14:paraId="174E9206" w14:textId="68BA0B58" w:rsidR="00C23948" w:rsidRDefault="00C76030" w:rsidP="00C23948">
      <w:pPr>
        <w:pStyle w:val="Textecourant"/>
        <w:jc w:val="left"/>
      </w:pPr>
      <w:r>
        <w:t>2020-11-13 – Téléphone</w:t>
        <w:br/>
        <w:t>Poste : —</w:t>
        <w:br/>
        <w:t>• Tâche principale</w:t>
        <w:br/>
        <w:t>• Tâche secondaire</w:t>
        <w:br/>
        <w:br/>
        <w:t>2022-11-13 – Capgemini</w:t>
        <w:br/>
        <w:t>Poste : —</w:t>
        <w:br/>
        <w:t>• Tâche principale</w:t>
        <w:br/>
        <w:t>• Tâche secondaire</w:t>
        <w:br/>
        <w:br/>
        <w:t>2020 – 2022 – Plotly Langages</w:t>
        <w:br/>
        <w:t>Poste : —</w:t>
        <w:br/>
        <w:t>• Tâche principale</w:t>
        <w:br/>
        <w:t>• Tâche secondaire</w:t>
        <w:br/>
        <w:br/>
        <w:t>2020 – 2022 – Django DevOps</w:t>
        <w:br/>
        <w:t>Poste : —</w:t>
        <w:br/>
        <w:t>• Tâche principale</w:t>
        <w:br/>
        <w:t>• Tâche secondaire</w:t>
        <w:br/>
        <w:br/>
        <w:t>2022-11-13 – Travail d’équipe</w:t>
        <w:br/>
        <w:t>Poste : —</w:t>
        <w:br/>
        <w:t>• Tâche principale</w:t>
        <w:br/>
        <w:t>• Tâche secondaire</w:t>
        <w:br/>
        <w:br/>
        <w:t>2020 – 2022 – Langues Français</w:t>
        <w:br/>
        <w:t>Poste : —</w:t>
        <w:br/>
        <w:t>• Tâche principale</w:t>
        <w:br/>
        <w:t>• Tâche secondaire</w:t>
        <w:br/>
        <w:br/>
        <w:t>2026-01-13 – Disponibilité</w:t>
        <w:br/>
        <w:t>Poste : —</w:t>
        <w:br/>
        <w:t>• Tâche principale</w:t>
        <w:br/>
        <w:t>• Tâche secondaire</w:t>
        <w:br/>
        <w:br/>
        <w:t>2023-11-13 – Sopra Steria</w:t>
        <w:br/>
        <w:t>Poste : —</w:t>
        <w:br/>
        <w:t>• Tâche principale</w:t>
        <w:br/>
        <w:t>• Tâche secondaire</w:t>
      </w:r>
    </w:p>
    <w:p w14:paraId="69821F70" w14:textId="1E3DD270" w:rsidR="00C23948" w:rsidRDefault="00C23948" w:rsidP="00143B62">
      <w:pPr>
        <w:pStyle w:val="CVTitre1"/>
      </w:pPr>
      <w:r>
        <w:t xml:space="preserve">Formation </w:t>
      </w:r>
    </w:p>
    <w:p w14:paraId="661D8545" w14:textId="7A9A95DB" w:rsidR="00C23948" w:rsidRDefault="00C76030" w:rsidP="001F6754">
      <w:pPr>
        <w:pStyle w:val="BulletpointsNiveau1"/>
        <w:numPr>
          <w:ilvl w:val="0"/>
          <w:numId w:val="0"/>
        </w:numPr>
        <w:ind w:left="567"/>
        <w:jc w:val="left"/>
      </w:pPr>
      <w:r>
        <w:t>Université Lyon 1 — 2017-11-13</w:t>
        <w:br/>
        <w:t>Université Lyon 1 2017 — 2020 – 2022</w:t>
      </w:r>
    </w:p>
    <w:p w14:paraId="158E9C35" w14:textId="77777777" w:rsidR="00C23948" w:rsidRDefault="00C23948" w:rsidP="00143B62">
      <w:pPr>
        <w:pStyle w:val="CVTitre1"/>
      </w:pPr>
      <w:r>
        <w:t xml:space="preserve">Langue(s) </w:t>
      </w:r>
    </w:p>
    <w:p w14:paraId="6F1DEFB9" w14:textId="77777777" w:rsidR="00C76030" w:rsidRDefault="00C76030" w:rsidP="001F6754">
      <w:pPr>
        <w:pStyle w:val="BulletpointsNiveau1"/>
        <w:numPr>
          <w:ilvl w:val="0"/>
          <w:numId w:val="0"/>
        </w:numPr>
        <w:ind w:left="567"/>
        <w:jc w:val="left"/>
      </w:pPr>
      <w:r>
        <w:t>• Anglais</w:t>
        <w:br/>
        <w:t>• Anglais (courant c1) (c1)</w:t>
        <w:br/>
        <w:t>• Espagnol</w:t>
        <w:br/>
        <w:t>• Espagnol (intermédiaire b1) (b2)</w:t>
        <w:br/>
        <w:t>• Français</w:t>
        <w:br/>
        <w:t>• Français (natif) (c2)</w:t>
      </w:r>
    </w:p>
    <w:p w14:paraId="3332AA1D" w14:textId="39B4E517" w:rsidR="00C76030" w:rsidRDefault="00C76030" w:rsidP="00C76030">
      <w:pPr>
        <w:pStyle w:val="CVTitre1"/>
      </w:pPr>
      <w:r>
        <w:t xml:space="preserve">Certification </w:t>
      </w:r>
    </w:p>
    <w:p w14:paraId="0A972910" w14:textId="0875C094" w:rsidR="00C76030" w:rsidRDefault="00C76030" w:rsidP="001F6754">
      <w:pPr>
        <w:pStyle w:val="BulletpointsNiveau1"/>
        <w:numPr>
          <w:ilvl w:val="0"/>
          <w:numId w:val="0"/>
        </w:numPr>
        <w:ind w:left="709"/>
        <w:jc w:val="left"/>
      </w:pPr>
      <w:r>
        <w:t xml:space="preserve">• AWS Cloud Practitioner – 2022 </w:t>
      </w:r>
    </w:p>
    <w:p w14:paraId="5CABF12E" w14:textId="4B5066F9" w:rsidR="00C76030" w:rsidRDefault="00C76030" w:rsidP="00C76030">
      <w:pPr>
        <w:pStyle w:val="CVTitre1"/>
      </w:pPr>
      <w:r>
        <w:t xml:space="preserve">Loisirs </w:t>
      </w:r>
    </w:p>
    <w:p w14:paraId="719654F2" w14:textId="3FF6F06B" w:rsidR="00237377" w:rsidRDefault="00C76030" w:rsidP="001F6754">
      <w:pPr>
        <w:pStyle w:val="BulletpointsNiveau1"/>
        <w:numPr>
          <w:ilvl w:val="0"/>
          <w:numId w:val="0"/>
        </w:numPr>
        <w:ind w:left="709"/>
        <w:jc w:val="left"/>
      </w:pPr>
      <w:r>
        <w:t>• Escalade</w:t>
        <w:br/>
        <w:t>• photographie</w:t>
        <w:br/>
        <w:t>• voyages</w:t>
        <w:br/>
        <w:t>• hackathons</w:t>
      </w:r>
    </w:p>
    <w:p w14:paraId="2F45AE1E" w14:textId="77777777" w:rsidR="0006063A" w:rsidRDefault="0006063A" w:rsidP="0045123F"/>
    <w:p w14:paraId="1F358573" w14:textId="77777777" w:rsidR="00A91F1A" w:rsidRDefault="00A91F1A"/>
    <w:p>
      <w:pPr>
        <w:pBdr>
          <w:bottom w:val="single" w:sz="12" w:color="7030A0"/>
        </w:pBdr>
      </w:pPr>
    </w:p>
    <w:sectPr w:rsidR="00A91F1A" w:rsidSect="00983BE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2B9D" w14:textId="77777777" w:rsidR="00D474B0" w:rsidRDefault="00D474B0" w:rsidP="00357FE4">
      <w:r>
        <w:separator/>
      </w:r>
    </w:p>
    <w:p w14:paraId="7E3EE20D" w14:textId="77777777" w:rsidR="00D474B0" w:rsidRDefault="00D474B0"/>
  </w:endnote>
  <w:endnote w:type="continuationSeparator" w:id="0">
    <w:p w14:paraId="4EDB3344" w14:textId="77777777" w:rsidR="00D474B0" w:rsidRDefault="00D474B0" w:rsidP="00357FE4">
      <w:r>
        <w:continuationSeparator/>
      </w:r>
    </w:p>
    <w:p w14:paraId="4A4A8A46" w14:textId="77777777" w:rsidR="00D474B0" w:rsidRDefault="00D474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784224C5" w14:textId="77777777" w:rsidTr="00B37C84">
      <w:tc>
        <w:tcPr>
          <w:tcW w:w="6663" w:type="dxa"/>
          <w:vAlign w:val="center"/>
        </w:tcPr>
        <w:p w14:paraId="6205A275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0D365406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0FC974B8" wp14:editId="3E8F73E9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899B6B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205E8CE9" wp14:editId="665083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C3EF7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059E11E7" w14:textId="77777777" w:rsidTr="00983BE4">
      <w:trPr>
        <w:trHeight w:val="230"/>
      </w:trPr>
      <w:tc>
        <w:tcPr>
          <w:tcW w:w="6663" w:type="dxa"/>
          <w:vAlign w:val="center"/>
        </w:tcPr>
        <w:p w14:paraId="1DFC93B2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7DBAE2DC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39C87928" wp14:editId="5ADCC8E0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2187B0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63130EF1" wp14:editId="6D311E0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190A0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5A89" w14:textId="77777777" w:rsidR="00D474B0" w:rsidRDefault="00D474B0" w:rsidP="00357FE4">
      <w:r>
        <w:separator/>
      </w:r>
    </w:p>
    <w:p w14:paraId="68382AAF" w14:textId="77777777" w:rsidR="00D474B0" w:rsidRDefault="00D474B0"/>
  </w:footnote>
  <w:footnote w:type="continuationSeparator" w:id="0">
    <w:p w14:paraId="6A7184AE" w14:textId="77777777" w:rsidR="00D474B0" w:rsidRDefault="00D474B0" w:rsidP="00357FE4">
      <w:r>
        <w:continuationSeparator/>
      </w:r>
    </w:p>
    <w:p w14:paraId="1FFBFC1A" w14:textId="77777777" w:rsidR="00D474B0" w:rsidRDefault="00D474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75C7" w14:textId="77777777" w:rsidR="00C8033B" w:rsidRDefault="00C8033B" w:rsidP="00901418">
    <w:pPr>
      <w:pStyle w:val="En-tte"/>
      <w:rPr>
        <w:noProof/>
        <w:color w:val="CF022B"/>
      </w:rPr>
    </w:pPr>
  </w:p>
  <w:p w14:paraId="09B60234" w14:textId="77777777" w:rsidR="00901418" w:rsidRPr="000F531C" w:rsidRDefault="00901418" w:rsidP="000F531C"/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D561D1" w:rsidRPr="00C23948" w14:paraId="77F31337" w14:textId="77777777" w:rsidTr="00D45CDD">
      <w:tc>
        <w:tcPr>
          <w:tcW w:w="9628" w:type="dxa"/>
          <w:tcBorders>
            <w:bottom w:val="nil"/>
          </w:tcBorders>
        </w:tcPr>
        <w:p w14:paraId="267F2D21" w14:textId="4D772999" w:rsidR="00D561D1" w:rsidRPr="00C23948" w:rsidRDefault="00C76030" w:rsidP="00D561D1">
          <w:pPr>
            <w:pStyle w:val="En-tte"/>
            <w:rPr>
              <w:b/>
              <w:bCs/>
              <w:noProof/>
              <w:color w:val="000000" w:themeColor="text1"/>
            </w:rPr>
          </w:pPr>
          <w:r w:rsidRPr="00C76030">
            <w:rPr>
              <w:b/>
              <w:bCs/>
              <w:noProof/>
              <w:color w:val="000000" w:themeColor="text1"/>
            </w:rPr>
            <w:t>{{TITRE_PROFIL}}</w:t>
          </w:r>
        </w:p>
      </w:tc>
    </w:tr>
    <w:tr w:rsidR="00D561D1" w14:paraId="6975C718" w14:textId="77777777" w:rsidTr="00121C88">
      <w:tc>
        <w:tcPr>
          <w:tcW w:w="9628" w:type="dxa"/>
          <w:tcBorders>
            <w:bottom w:val="single" w:sz="4" w:space="0" w:color="CF022B" w:themeColor="accent1"/>
          </w:tcBorders>
        </w:tcPr>
        <w:p w14:paraId="43352914" w14:textId="1EB861B0" w:rsidR="00D561D1" w:rsidRPr="00E62D6A" w:rsidRDefault="00C76030" w:rsidP="00D561D1">
          <w:pPr>
            <w:pStyle w:val="En-tte"/>
            <w:rPr>
              <w:noProof/>
              <w:color w:val="000000" w:themeColor="text1"/>
            </w:rPr>
          </w:pPr>
          <w:r w:rsidRPr="00C76030">
            <w:rPr>
              <w:noProof/>
              <w:color w:val="000000" w:themeColor="text1"/>
            </w:rPr>
            <w:t>{{NOM_COMPLET}}</w:t>
          </w:r>
        </w:p>
      </w:tc>
    </w:tr>
  </w:tbl>
  <w:p w14:paraId="6663D3F6" w14:textId="77777777" w:rsidR="00D872CC" w:rsidRDefault="00D872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B303" w14:textId="77777777" w:rsidR="00983BE4" w:rsidRDefault="00983BE4">
    <w:pPr>
      <w:pStyle w:val="En-tte"/>
    </w:pPr>
  </w:p>
  <w:p w14:paraId="153372CD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384F609D"/>
    <w:multiLevelType w:val="hybridMultilevel"/>
    <w:tmpl w:val="4292477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4125">
    <w:abstractNumId w:val="1"/>
  </w:num>
  <w:num w:numId="2" w16cid:durableId="39863999">
    <w:abstractNumId w:val="4"/>
  </w:num>
  <w:num w:numId="3" w16cid:durableId="819232619">
    <w:abstractNumId w:val="5"/>
  </w:num>
  <w:num w:numId="4" w16cid:durableId="142430116">
    <w:abstractNumId w:val="3"/>
  </w:num>
  <w:num w:numId="5" w16cid:durableId="1916234593">
    <w:abstractNumId w:val="0"/>
  </w:num>
  <w:num w:numId="6" w16cid:durableId="770204284">
    <w:abstractNumId w:val="1"/>
    <w:lvlOverride w:ilvl="0">
      <w:startOverride w:val="1"/>
    </w:lvlOverride>
  </w:num>
  <w:num w:numId="7" w16cid:durableId="1146972193">
    <w:abstractNumId w:val="1"/>
    <w:lvlOverride w:ilvl="0">
      <w:startOverride w:val="1"/>
    </w:lvlOverride>
  </w:num>
  <w:num w:numId="8" w16cid:durableId="1418021632">
    <w:abstractNumId w:val="1"/>
    <w:lvlOverride w:ilvl="0">
      <w:startOverride w:val="1"/>
    </w:lvlOverride>
  </w:num>
  <w:num w:numId="9" w16cid:durableId="42415258">
    <w:abstractNumId w:val="1"/>
    <w:lvlOverride w:ilvl="0">
      <w:startOverride w:val="1"/>
    </w:lvlOverride>
  </w:num>
  <w:num w:numId="10" w16cid:durableId="664285743">
    <w:abstractNumId w:val="1"/>
    <w:lvlOverride w:ilvl="0">
      <w:startOverride w:val="1"/>
    </w:lvlOverride>
  </w:num>
  <w:num w:numId="11" w16cid:durableId="899175501">
    <w:abstractNumId w:val="1"/>
    <w:lvlOverride w:ilvl="0">
      <w:startOverride w:val="1"/>
    </w:lvlOverride>
  </w:num>
  <w:num w:numId="12" w16cid:durableId="918321048">
    <w:abstractNumId w:val="1"/>
    <w:lvlOverride w:ilvl="0">
      <w:startOverride w:val="1"/>
    </w:lvlOverride>
  </w:num>
  <w:num w:numId="13" w16cid:durableId="174394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49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6C"/>
    <w:rsid w:val="000023BD"/>
    <w:rsid w:val="00025935"/>
    <w:rsid w:val="00031AC2"/>
    <w:rsid w:val="0006063A"/>
    <w:rsid w:val="000B4D58"/>
    <w:rsid w:val="000F531C"/>
    <w:rsid w:val="00122D20"/>
    <w:rsid w:val="00124839"/>
    <w:rsid w:val="00133AE8"/>
    <w:rsid w:val="00143B62"/>
    <w:rsid w:val="001860D8"/>
    <w:rsid w:val="001D1E44"/>
    <w:rsid w:val="001F6754"/>
    <w:rsid w:val="00237377"/>
    <w:rsid w:val="002935F6"/>
    <w:rsid w:val="00315391"/>
    <w:rsid w:val="00357FE4"/>
    <w:rsid w:val="0036606E"/>
    <w:rsid w:val="0037640D"/>
    <w:rsid w:val="003A3C58"/>
    <w:rsid w:val="003B7E48"/>
    <w:rsid w:val="00413A8A"/>
    <w:rsid w:val="00436B24"/>
    <w:rsid w:val="0045123F"/>
    <w:rsid w:val="005135A3"/>
    <w:rsid w:val="00520E68"/>
    <w:rsid w:val="00562DFA"/>
    <w:rsid w:val="0059469D"/>
    <w:rsid w:val="00617433"/>
    <w:rsid w:val="00630F85"/>
    <w:rsid w:val="006329EC"/>
    <w:rsid w:val="0064348A"/>
    <w:rsid w:val="006A263A"/>
    <w:rsid w:val="006B3973"/>
    <w:rsid w:val="006F4ADB"/>
    <w:rsid w:val="00776CE8"/>
    <w:rsid w:val="007776ED"/>
    <w:rsid w:val="00791EB4"/>
    <w:rsid w:val="00793693"/>
    <w:rsid w:val="007C208E"/>
    <w:rsid w:val="0080635D"/>
    <w:rsid w:val="0085063B"/>
    <w:rsid w:val="00901418"/>
    <w:rsid w:val="00917A61"/>
    <w:rsid w:val="00983BE4"/>
    <w:rsid w:val="00996072"/>
    <w:rsid w:val="009A71E7"/>
    <w:rsid w:val="009D78B7"/>
    <w:rsid w:val="00A30687"/>
    <w:rsid w:val="00A35D88"/>
    <w:rsid w:val="00A6358A"/>
    <w:rsid w:val="00A91F1A"/>
    <w:rsid w:val="00AE1617"/>
    <w:rsid w:val="00B37C84"/>
    <w:rsid w:val="00B42198"/>
    <w:rsid w:val="00B85DD3"/>
    <w:rsid w:val="00BE2B62"/>
    <w:rsid w:val="00C03B42"/>
    <w:rsid w:val="00C23948"/>
    <w:rsid w:val="00C2786C"/>
    <w:rsid w:val="00C76030"/>
    <w:rsid w:val="00C8033B"/>
    <w:rsid w:val="00CE7361"/>
    <w:rsid w:val="00D474B0"/>
    <w:rsid w:val="00D55955"/>
    <w:rsid w:val="00D55C23"/>
    <w:rsid w:val="00D561D1"/>
    <w:rsid w:val="00D866D1"/>
    <w:rsid w:val="00D872CC"/>
    <w:rsid w:val="00DA567E"/>
    <w:rsid w:val="00DE2DA1"/>
    <w:rsid w:val="00E12840"/>
    <w:rsid w:val="00E62D6A"/>
    <w:rsid w:val="00E67CF1"/>
    <w:rsid w:val="00F1727E"/>
    <w:rsid w:val="00F412C9"/>
    <w:rsid w:val="00FD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0178A"/>
  <w15:chartTrackingRefBased/>
  <w15:docId w15:val="{DBA82EC2-1336-4330-A68A-5FCB768D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37640D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afae\Downloads\3.%20FR_SSG_MODELE_CV%20(2)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4A92B1D0F764DA6DD4FCBAA4D5EFE" ma:contentTypeVersion="18" ma:contentTypeDescription="Crée un document." ma:contentTypeScope="" ma:versionID="7f268ad1a435842106105ab4521518b4">
  <xsd:schema xmlns:xsd="http://www.w3.org/2001/XMLSchema" xmlns:xs="http://www.w3.org/2001/XMLSchema" xmlns:p="http://schemas.microsoft.com/office/2006/metadata/properties" xmlns:ns2="d1941525-34d1-4912-bd24-8b38af4b26ce" xmlns:ns3="fda08e73-feb4-4b50-88e7-a170b2d7008e" targetNamespace="http://schemas.microsoft.com/office/2006/metadata/properties" ma:root="true" ma:fieldsID="e1fa6ec4c41dcd5c0ddbceae0090cb2e" ns2:_="" ns3:_="">
    <xsd:import namespace="d1941525-34d1-4912-bd24-8b38af4b26ce"/>
    <xsd:import namespace="fda08e73-feb4-4b50-88e7-a170b2d70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1525-34d1-4912-bd24-8b38af4b2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08e73-feb4-4b50-88e7-a170b2d7008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9e433e-d78e-469c-b8ff-0ade943b66ac}" ma:internalName="TaxCatchAll" ma:showField="CatchAllData" ma:web="fda08e73-feb4-4b50-88e7-a170b2d70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1525-34d1-4912-bd24-8b38af4b26ce">
      <Terms xmlns="http://schemas.microsoft.com/office/infopath/2007/PartnerControls"/>
    </lcf76f155ced4ddcb4097134ff3c332f>
    <TaxCatchAll xmlns="fda08e73-feb4-4b50-88e7-a170b2d7008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EA9E1-51FC-4481-AEC0-A6D4B40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1525-34d1-4912-bd24-8b38af4b26ce"/>
    <ds:schemaRef ds:uri="fda08e73-feb4-4b50-88e7-a170b2d70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  <ds:schemaRef ds:uri="d1941525-34d1-4912-bd24-8b38af4b26ce"/>
    <ds:schemaRef ds:uri="fda08e73-feb4-4b50-88e7-a170b2d7008e"/>
  </ds:schemaRefs>
</ds:datastoreItem>
</file>

<file path=customXml/itemProps3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 FR_SSG_MODELE_CV (2).dotx</Template>
  <TotalTime>0</TotalTime>
  <Pages>2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berr</dc:creator>
  <cp:keywords/>
  <dc:description/>
  <cp:lastModifiedBy>safae berr</cp:lastModifiedBy>
  <cp:revision>7</cp:revision>
  <dcterms:created xsi:type="dcterms:W3CDTF">2025-11-13T12:47:00Z</dcterms:created>
  <dcterms:modified xsi:type="dcterms:W3CDTF">2025-11-13T14:57:00Z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0x010100EB04A92B1D0F764DA6DD4FCBAA4D5EFE</vt:lpwstr>
  </property>
</Properties>
</file>