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B9226" w14:textId="77777777" w:rsidR="00AE1617" w:rsidRDefault="00776CE8" w:rsidP="00133AE8">
      <w:pPr>
        <w:rPr>
          <w:b/>
          <w:bCs/>
          <w:noProof/>
          <w:sz w:val="52"/>
          <w:szCs w:val="64"/>
        </w:rPr>
      </w:pPr>
      <w:r>
        <w:rPr>
          <w:b/>
          <w:sz w:val="32"/>
        </w:rPr>
        <w:t>Thomas Dupont</w:t>
      </w:r>
    </w:p>
    <w:p w14:paraId="7D82993D" w14:textId="77777777" w:rsidR="00C23948" w:rsidRDefault="00C23948" w:rsidP="00C23948"/>
    <w:p w14:paraId="163DA669" w14:textId="77777777" w:rsidR="006329EC" w:rsidRDefault="006329EC">
      <w:pPr>
        <w:spacing w:after="160" w:line="259" w:lineRule="auto"/>
      </w:pPr>
      <w:r w:rsidRPr="00663081">
        <w:rPr>
          <w:noProof/>
        </w:rPr>
        <mc:AlternateContent>
          <mc:Choice Requires="wps">
            <w:drawing>
              <wp:inline distT="0" distB="0" distL="0" distR="0" wp14:anchorId="568F1CF6" wp14:editId="4B56F4E4">
                <wp:extent cx="6111360" cy="0"/>
                <wp:effectExtent l="0" t="12700" r="22860" b="12700"/>
                <wp:docPr id="2068787528" name="Connecteur droit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11360" cy="0"/>
                        </a:xfrm>
                        <a:prstGeom prst="line">
                          <a:avLst/>
                        </a:prstGeom>
                        <a:ln w="25400">
                          <a:gradFill flip="none" rotWithShape="1">
                            <a:gsLst>
                              <a:gs pos="0">
                                <a:schemeClr val="tx2"/>
                              </a:gs>
                              <a:gs pos="15000">
                                <a:schemeClr val="bg2"/>
                              </a:gs>
                              <a:gs pos="60000">
                                <a:schemeClr val="accent1"/>
                              </a:gs>
                              <a:gs pos="100000">
                                <a:schemeClr val="accent2"/>
                              </a:gs>
                            </a:gsLst>
                            <a:lin ang="2700000" scaled="0"/>
                            <a:tileRect/>
                          </a:gra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7104042E" id="Connecteur droit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81.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" strokeweight="2pt">
                <v:stroke joinstyle="miter"/>
                <w10:anchorlock/>
              </v:line>
            </w:pict>
          </mc:Fallback>
        </mc:AlternateContent>
      </w:r>
    </w:p>
    <w:p w14:paraId="5625B753" w14:textId="77777777" w:rsidR="00C23948" w:rsidRPr="00143B62" w:rsidRDefault="00C23948" w:rsidP="00143B62">
      <w:pPr>
        <w:pStyle w:val="CVTitre1"/>
      </w:pPr>
      <w:r w:rsidRPr="00143B62">
        <w:t xml:space="preserve">Compétences fonctionnelles </w:t>
      </w:r>
    </w:p>
    <w:p w14:paraId="7FF6D94B" w14:textId="77777777" w:rsidR="00C23948" w:rsidRPr="00C23948" w:rsidRDefault="00C76030" w:rsidP="001F6754">
      <w:pPr>
        <w:pStyle w:val="BulletpointsNiveau1"/>
        <w:numPr>
          <w:ilvl w:val="0"/>
          <w:numId w:val="0"/>
        </w:numPr>
        <w:ind w:left="567"/>
      </w:pPr>
      <w:r>
        <w:t>• Communication</w:t>
      </w:r>
      <w:r>
        <w:br/>
        <w:t>• Leadership</w:t>
      </w:r>
    </w:p>
    <w:p w14:paraId="3BFB12E6" w14:textId="77777777" w:rsidR="00C23948" w:rsidRDefault="00C23948" w:rsidP="00143B62">
      <w:pPr>
        <w:pStyle w:val="CVTitre1"/>
      </w:pPr>
      <w:r>
        <w:t xml:space="preserve">Compétences techniques </w:t>
      </w:r>
    </w:p>
    <w:p w14:paraId="2A10D6C0" w14:textId="77777777" w:rsidR="00C23948" w:rsidRPr="001601AA" w:rsidRDefault="00776CE8" w:rsidP="001F6754">
      <w:pPr>
        <w:pStyle w:val="BulletpointsNiveau1"/>
        <w:numPr>
          <w:ilvl w:val="0"/>
          <w:numId w:val="0"/>
        </w:numPr>
        <w:ind w:left="567"/>
        <w:rPr>
          <w:lang w:val="en-US"/>
        </w:rPr>
      </w:pPr>
      <w:r w:rsidRPr="001601AA">
        <w:rPr>
          <w:lang w:val="en-US"/>
        </w:rPr>
        <w:t>• Api</w:t>
      </w:r>
      <w:r w:rsidRPr="001601AA">
        <w:rPr>
          <w:lang w:val="en-US"/>
        </w:rPr>
        <w:br/>
        <w:t>• Aws</w:t>
      </w:r>
      <w:r w:rsidRPr="001601AA">
        <w:rPr>
          <w:lang w:val="en-US"/>
        </w:rPr>
        <w:br/>
        <w:t>• Aws (basique)</w:t>
      </w:r>
      <w:r w:rsidRPr="001601AA">
        <w:rPr>
          <w:lang w:val="en-US"/>
        </w:rPr>
        <w:br/>
        <w:t>• Ci/cd</w:t>
      </w:r>
      <w:r w:rsidRPr="001601AA">
        <w:rPr>
          <w:lang w:val="en-US"/>
        </w:rPr>
        <w:br/>
        <w:t>• Cloud</w:t>
      </w:r>
      <w:r w:rsidRPr="001601AA">
        <w:rPr>
          <w:lang w:val="en-US"/>
        </w:rPr>
        <w:br/>
        <w:t>• Css</w:t>
      </w:r>
      <w:r w:rsidRPr="001601AA">
        <w:rPr>
          <w:lang w:val="en-US"/>
        </w:rPr>
        <w:br/>
        <w:t>• Docker</w:t>
      </w:r>
      <w:r w:rsidRPr="001601AA">
        <w:rPr>
          <w:lang w:val="en-US"/>
        </w:rPr>
        <w:br/>
        <w:t>• Flask</w:t>
      </w:r>
      <w:r w:rsidRPr="001601AA">
        <w:rPr>
          <w:lang w:val="en-US"/>
        </w:rPr>
        <w:br/>
        <w:t>• Html</w:t>
      </w:r>
      <w:r w:rsidRPr="001601AA">
        <w:rPr>
          <w:lang w:val="en-US"/>
        </w:rPr>
        <w:br/>
        <w:t>• Javascript</w:t>
      </w:r>
      <w:r w:rsidRPr="001601AA">
        <w:rPr>
          <w:lang w:val="en-US"/>
        </w:rPr>
        <w:br/>
        <w:t>• Python</w:t>
      </w:r>
      <w:r w:rsidRPr="001601AA">
        <w:rPr>
          <w:lang w:val="en-US"/>
        </w:rPr>
        <w:br/>
        <w:t>• React</w:t>
      </w:r>
      <w:r w:rsidRPr="001601AA">
        <w:rPr>
          <w:lang w:val="en-US"/>
        </w:rPr>
        <w:br/>
        <w:t>• Sql</w:t>
      </w:r>
    </w:p>
    <w:p w14:paraId="630B4B61" w14:textId="77777777" w:rsidR="00C23948" w:rsidRDefault="00C23948" w:rsidP="00143B62">
      <w:pPr>
        <w:pStyle w:val="CVTitre1"/>
      </w:pPr>
      <w:r>
        <w:t>Expériences</w:t>
      </w:r>
    </w:p>
    <w:p w14:paraId="4357BAF4" w14:textId="77777777" w:rsidR="00C23948" w:rsidRDefault="00C76030" w:rsidP="00C23948">
      <w:pPr>
        <w:pStyle w:val="Textecourant"/>
      </w:pPr>
      <w:r>
        <w:t>2016-11-13 – Sopra Steria</w:t>
      </w:r>
      <w:r>
        <w:br/>
        <w:t>Poste : —</w:t>
      </w:r>
      <w:r>
        <w:br/>
        <w:t>• Tâche principale</w:t>
      </w:r>
      <w:r>
        <w:br/>
        <w:t>• Tâche secondaire</w:t>
      </w:r>
      <w:r>
        <w:br/>
      </w:r>
      <w:r>
        <w:br/>
        <w:t>2019-11-13 – ServeurPlus</w:t>
      </w:r>
      <w:r>
        <w:br/>
        <w:t>Poste : —</w:t>
      </w:r>
      <w:r>
        <w:br/>
        <w:t>• Tâche principale</w:t>
      </w:r>
      <w:r>
        <w:br/>
        <w:t>• Tâche secondaire</w:t>
      </w:r>
      <w:r>
        <w:br/>
      </w:r>
      <w:r>
        <w:br/>
        <w:t>2022-11-13 – DevCorp</w:t>
      </w:r>
      <w:r>
        <w:br/>
        <w:t>Poste : —</w:t>
      </w:r>
      <w:r>
        <w:br/>
        <w:t>• Tâche principale</w:t>
      </w:r>
      <w:r>
        <w:br/>
        <w:t>• Tâche secondaire</w:t>
      </w:r>
      <w:r>
        <w:br/>
      </w:r>
      <w:r>
        <w:br/>
        <w:t>2022-11-13 – CodeForAll</w:t>
      </w:r>
      <w:r>
        <w:br/>
        <w:t>Poste : —</w:t>
      </w:r>
      <w:r>
        <w:br/>
        <w:t>• Tâche principale</w:t>
      </w:r>
      <w:r>
        <w:br/>
        <w:t>• Tâche secondaire</w:t>
      </w:r>
      <w:r>
        <w:br/>
      </w:r>
      <w:r>
        <w:br/>
        <w:t>2017-11-13 – X</w:t>
      </w:r>
      <w:r>
        <w:br/>
        <w:t>Poste : —</w:t>
      </w:r>
      <w:r>
        <w:br/>
        <w:t>• Tâche principale</w:t>
      </w:r>
      <w:r>
        <w:br/>
        <w:t>• Tâche secondaire</w:t>
      </w:r>
      <w:r>
        <w:br/>
      </w:r>
      <w:r>
        <w:br/>
        <w:t>2017-11-13 – PetiteBoite 2017 -2019</w:t>
      </w:r>
      <w:r>
        <w:br/>
        <w:t>Poste : Développeur</w:t>
      </w:r>
      <w:r>
        <w:br/>
      </w:r>
      <w:r>
        <w:lastRenderedPageBreak/>
        <w:t>• Tâche principale</w:t>
      </w:r>
      <w:r>
        <w:br/>
        <w:t>• Tâche secondaire</w:t>
      </w:r>
    </w:p>
    <w:p w14:paraId="17AC0001" w14:textId="77777777" w:rsidR="00C23948" w:rsidRDefault="00C23948" w:rsidP="00143B62">
      <w:pPr>
        <w:pStyle w:val="CVTitre1"/>
      </w:pPr>
      <w:r>
        <w:t xml:space="preserve">Formation </w:t>
      </w:r>
    </w:p>
    <w:p w14:paraId="3C88E647" w14:textId="77777777" w:rsidR="00C23948" w:rsidRDefault="00C76030" w:rsidP="001F6754">
      <w:pPr>
        <w:pStyle w:val="BulletpointsNiveau1"/>
        <w:numPr>
          <w:ilvl w:val="0"/>
          <w:numId w:val="0"/>
        </w:numPr>
        <w:ind w:left="567"/>
      </w:pPr>
      <w:r>
        <w:t>Université Lyon 2 — 2013-11-13</w:t>
      </w:r>
      <w:r>
        <w:br/>
        <w:t>Université Lyon 2 2013 -2016 Développeur — 2017 - 2019</w:t>
      </w:r>
    </w:p>
    <w:p w14:paraId="6AF7094F" w14:textId="77777777" w:rsidR="00C23948" w:rsidRDefault="00C23948" w:rsidP="00143B62">
      <w:pPr>
        <w:pStyle w:val="CVTitre1"/>
      </w:pPr>
      <w:r>
        <w:t xml:space="preserve">Langue(s) </w:t>
      </w:r>
    </w:p>
    <w:p w14:paraId="5660B1BA" w14:textId="73B5620F" w:rsidR="00383F93" w:rsidRDefault="00C76030" w:rsidP="001601AA">
      <w:pPr>
        <w:pStyle w:val="BulletpointsNiveau1"/>
        <w:numPr>
          <w:ilvl w:val="0"/>
          <w:numId w:val="0"/>
        </w:numPr>
        <w:ind w:left="567"/>
      </w:pPr>
      <w:r>
        <w:t>• Anglais</w:t>
      </w:r>
      <w:r>
        <w:br/>
        <w:t>• Anglais (professionnel) (c1)</w:t>
      </w:r>
      <w:r>
        <w:br/>
        <w:t>• Français</w:t>
      </w:r>
      <w:r>
        <w:br/>
        <w:t>• Français (natif) (c2)</w:t>
      </w:r>
    </w:p>
    <w:sectPr w:rsidR="00383F93" w:rsidSect="00983BE4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559" w:right="1134" w:bottom="1814" w:left="1134" w:header="57" w:footer="56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49040" w14:textId="77777777" w:rsidR="00DB6B58" w:rsidRDefault="00DB6B58" w:rsidP="00357FE4">
      <w:r>
        <w:separator/>
      </w:r>
    </w:p>
    <w:p w14:paraId="70CEDA0A" w14:textId="77777777" w:rsidR="00DB6B58" w:rsidRDefault="00DB6B58"/>
  </w:endnote>
  <w:endnote w:type="continuationSeparator" w:id="0">
    <w:p w14:paraId="0178E09A" w14:textId="77777777" w:rsidR="00DB6B58" w:rsidRDefault="00DB6B58" w:rsidP="00357FE4">
      <w:r>
        <w:continuationSeparator/>
      </w:r>
    </w:p>
    <w:p w14:paraId="154D2C72" w14:textId="77777777" w:rsidR="00DB6B58" w:rsidRDefault="00DB6B5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663"/>
      <w:gridCol w:w="2965"/>
    </w:tblGrid>
    <w:tr w:rsidR="00D866D1" w:rsidRPr="007776ED" w14:paraId="045C01D1" w14:textId="77777777" w:rsidTr="00B37C84">
      <w:tc>
        <w:tcPr>
          <w:tcW w:w="6663" w:type="dxa"/>
          <w:vAlign w:val="center"/>
        </w:tcPr>
        <w:p w14:paraId="6108A64E" w14:textId="77777777" w:rsidR="00D866D1" w:rsidRPr="007776ED" w:rsidRDefault="00A6358A" w:rsidP="00B37C84">
          <w:pPr>
            <w:pStyle w:val="Pieddepage"/>
          </w:pP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>/</w:t>
          </w:r>
          <w:fldSimple w:instr=" NUMPAGES  \* MERGEFORMAT ">
            <w:r>
              <w:t>3</w:t>
            </w:r>
          </w:fldSimple>
          <w:r>
            <w:rPr>
              <w:noProof/>
            </w:rPr>
            <w:t xml:space="preserve"> </w:t>
          </w:r>
          <w:r>
            <w:rPr>
              <w:rStyle w:val="PieddepageCar"/>
            </w:rPr>
            <w:t>–</w:t>
          </w:r>
          <w:r>
            <w:rPr>
              <w:noProof/>
            </w:rPr>
            <w:t xml:space="preserve"> </w:t>
          </w:r>
        </w:p>
      </w:tc>
      <w:tc>
        <w:tcPr>
          <w:tcW w:w="2965" w:type="dxa"/>
          <w:vAlign w:val="center"/>
        </w:tcPr>
        <w:p w14:paraId="23E0DBC6" w14:textId="77777777" w:rsidR="00D866D1" w:rsidRPr="007776ED" w:rsidRDefault="00B37C84" w:rsidP="00B37C84">
          <w:pPr>
            <w:pStyle w:val="Pieddepage"/>
            <w:jc w:val="right"/>
          </w:pPr>
          <w:r w:rsidRPr="007776ED">
            <w:rPr>
              <w:noProof/>
            </w:rPr>
            <w:drawing>
              <wp:inline distT="0" distB="0" distL="0" distR="0" wp14:anchorId="677A898A" wp14:editId="62FB54EA">
                <wp:extent cx="1746250" cy="221615"/>
                <wp:effectExtent l="0" t="0" r="6350" b="6985"/>
                <wp:docPr id="949771873" name="Graphique 94977187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9771873" name="Graphique 949771873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46250" cy="2216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58BE5BF5" w14:textId="77777777" w:rsidR="00D872CC" w:rsidRDefault="007776ED" w:rsidP="00E62D6A">
    <w:pPr>
      <w:pStyle w:val="Pieddepage"/>
      <w:spacing w:before="120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8480" behindDoc="1" locked="1" layoutInCell="1" allowOverlap="1" wp14:anchorId="5EF5706B" wp14:editId="08E6A9CB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58920" cy="162000"/>
              <wp:effectExtent l="0" t="0" r="0" b="3175"/>
              <wp:wrapNone/>
              <wp:docPr id="602519818" name="Rectangle 7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8920" cy="162000"/>
                      </a:xfrm>
                      <a:prstGeom prst="rect">
                        <a:avLst/>
                      </a:prstGeom>
                      <a:gradFill>
                        <a:gsLst>
                          <a:gs pos="15000">
                            <a:schemeClr val="bg2"/>
                          </a:gs>
                          <a:gs pos="0">
                            <a:schemeClr val="tx2"/>
                          </a:gs>
                          <a:gs pos="60000">
                            <a:schemeClr val="accent1"/>
                          </a:gs>
                          <a:gs pos="100000">
                            <a:schemeClr val="accent2"/>
                          </a:gs>
                        </a:gsLst>
                        <a:lin ang="2700000" scaled="0"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wrap="square" rtlCol="0" anchor="ctr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13C3EF7" id="Rectangle 7" o:spid="_x0000_s1026" alt="&quot;&quot;" style="position:absolute;margin-left:0;margin-top:0;width:595.2pt;height:12.75pt;z-index:-251648000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" fillcolor="#4d1b82 [3215]" stroked="f" strokeweight="1pt">
              <v:fill color2="#f07d00 [3205]" angle="45" colors="0 #4d1b82;9830f #8a1e82;39322f #cf022b;1 #f07d00" focus="100%" type="gradient">
                <o:fill v:ext="view" type="gradientUnscaled"/>
              </v:fill>
              <w10:wrap anchorx="page" anchory="page"/>
              <w10:anchorlock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663"/>
      <w:gridCol w:w="2965"/>
    </w:tblGrid>
    <w:tr w:rsidR="00983BE4" w:rsidRPr="007776ED" w14:paraId="63C091DF" w14:textId="77777777" w:rsidTr="00983BE4">
      <w:trPr>
        <w:trHeight w:val="230"/>
      </w:trPr>
      <w:tc>
        <w:tcPr>
          <w:tcW w:w="6663" w:type="dxa"/>
          <w:vAlign w:val="center"/>
        </w:tcPr>
        <w:p w14:paraId="0C8DF827" w14:textId="77777777" w:rsidR="00983BE4" w:rsidRPr="007776ED" w:rsidRDefault="00983BE4" w:rsidP="00983BE4">
          <w:pPr>
            <w:pStyle w:val="Pieddepage"/>
          </w:pP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>/</w:t>
          </w:r>
          <w:fldSimple w:instr=" NUMPAGES  \* MERGEFORMAT ">
            <w:r>
              <w:t>3</w:t>
            </w:r>
          </w:fldSimple>
          <w:r>
            <w:rPr>
              <w:noProof/>
            </w:rPr>
            <w:t xml:space="preserve"> </w:t>
          </w:r>
          <w:r>
            <w:rPr>
              <w:rStyle w:val="PieddepageCar"/>
            </w:rPr>
            <w:t>–</w:t>
          </w:r>
          <w:r>
            <w:rPr>
              <w:noProof/>
            </w:rPr>
            <w:t xml:space="preserve"> </w:t>
          </w:r>
        </w:p>
      </w:tc>
      <w:tc>
        <w:tcPr>
          <w:tcW w:w="2965" w:type="dxa"/>
          <w:vAlign w:val="center"/>
        </w:tcPr>
        <w:p w14:paraId="3D759ACD" w14:textId="77777777" w:rsidR="00983BE4" w:rsidRPr="007776ED" w:rsidRDefault="00D561D1" w:rsidP="00983BE4">
          <w:pPr>
            <w:pStyle w:val="Pieddepage"/>
            <w:jc w:val="right"/>
          </w:pPr>
          <w:r w:rsidRPr="007776ED">
            <w:rPr>
              <w:noProof/>
            </w:rPr>
            <w:drawing>
              <wp:inline distT="0" distB="0" distL="0" distR="0" wp14:anchorId="140C79F6" wp14:editId="3DAF8219">
                <wp:extent cx="1746250" cy="221615"/>
                <wp:effectExtent l="0" t="0" r="6350" b="6985"/>
                <wp:docPr id="1" name="Graphiqu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Graphique 1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46250" cy="2216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6DA90B53" w14:textId="77777777" w:rsidR="00983BE4" w:rsidRDefault="00983BE4" w:rsidP="00983BE4">
    <w:pPr>
      <w:pStyle w:val="Pieddepage"/>
      <w:spacing w:before="120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70528" behindDoc="1" locked="1" layoutInCell="1" allowOverlap="1" wp14:anchorId="111EC79C" wp14:editId="64DC6CEF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58920" cy="162000"/>
              <wp:effectExtent l="0" t="0" r="0" b="3175"/>
              <wp:wrapNone/>
              <wp:docPr id="2" name="Rectangle 7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8920" cy="162000"/>
                      </a:xfrm>
                      <a:prstGeom prst="rect">
                        <a:avLst/>
                      </a:prstGeom>
                      <a:gradFill>
                        <a:gsLst>
                          <a:gs pos="15000">
                            <a:schemeClr val="bg2"/>
                          </a:gs>
                          <a:gs pos="0">
                            <a:schemeClr val="tx2"/>
                          </a:gs>
                          <a:gs pos="60000">
                            <a:schemeClr val="accent1"/>
                          </a:gs>
                          <a:gs pos="100000">
                            <a:schemeClr val="accent2"/>
                          </a:gs>
                        </a:gsLst>
                        <a:lin ang="2700000" scaled="0"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wrap="square" rtlCol="0" anchor="ctr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31190A0" id="Rectangle 7" o:spid="_x0000_s1026" alt="&quot;&quot;" style="position:absolute;margin-left:0;margin-top:0;width:595.2pt;height:12.75pt;z-index:-251645952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" fillcolor="#4d1b82 [3215]" stroked="f" strokeweight="1pt">
              <v:fill color2="#f07d00 [3205]" angle="45" colors="0 #4d1b82;9830f #8a1e82;39322f #cf022b;1 #f07d00" focus="100%" type="gradient">
                <o:fill v:ext="view" type="gradientUnscaled"/>
              </v:fill>
              <w10:wrap anchorx="page" anchory="page"/>
              <w10:anchorlock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336EF2" w14:textId="77777777" w:rsidR="00DB6B58" w:rsidRDefault="00DB6B58" w:rsidP="00357FE4">
      <w:r>
        <w:separator/>
      </w:r>
    </w:p>
    <w:p w14:paraId="75341DF1" w14:textId="77777777" w:rsidR="00DB6B58" w:rsidRDefault="00DB6B58"/>
  </w:footnote>
  <w:footnote w:type="continuationSeparator" w:id="0">
    <w:p w14:paraId="65B4CDB0" w14:textId="77777777" w:rsidR="00DB6B58" w:rsidRDefault="00DB6B58" w:rsidP="00357FE4">
      <w:r>
        <w:continuationSeparator/>
      </w:r>
    </w:p>
    <w:p w14:paraId="6443C1C3" w14:textId="77777777" w:rsidR="00DB6B58" w:rsidRDefault="00DB6B5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0A36D" w14:textId="77777777" w:rsidR="00C8033B" w:rsidRDefault="00C8033B" w:rsidP="00901418">
    <w:pPr>
      <w:pStyle w:val="En-tte"/>
      <w:rPr>
        <w:noProof/>
        <w:color w:val="CF022B"/>
      </w:rPr>
    </w:pPr>
  </w:p>
  <w:p w14:paraId="1DBA57FA" w14:textId="77777777" w:rsidR="00901418" w:rsidRPr="000F531C" w:rsidRDefault="00901418" w:rsidP="000F531C"/>
  <w:tbl>
    <w:tblPr>
      <w:tblStyle w:val="Grilledutableau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top w:w="57" w:type="dxa"/>
        <w:left w:w="0" w:type="dxa"/>
        <w:bottom w:w="85" w:type="dxa"/>
        <w:right w:w="0" w:type="dxa"/>
      </w:tblCellMar>
      <w:tblLook w:val="04A0" w:firstRow="1" w:lastRow="0" w:firstColumn="1" w:lastColumn="0" w:noHBand="0" w:noVBand="1"/>
    </w:tblPr>
    <w:tblGrid>
      <w:gridCol w:w="9628"/>
    </w:tblGrid>
    <w:tr w:rsidR="00D561D1" w:rsidRPr="00C23948" w14:paraId="4549D5EA" w14:textId="77777777" w:rsidTr="00D45CDD">
      <w:tc>
        <w:tcPr>
          <w:tcW w:w="9628" w:type="dxa"/>
          <w:tcBorders>
            <w:bottom w:val="nil"/>
          </w:tcBorders>
        </w:tcPr>
        <w:p w14:paraId="10CDE153" w14:textId="77777777" w:rsidR="00D561D1" w:rsidRPr="00C23948" w:rsidRDefault="00C76030" w:rsidP="00D561D1">
          <w:pPr>
            <w:pStyle w:val="En-tte"/>
            <w:rPr>
              <w:b/>
              <w:bCs/>
              <w:noProof/>
              <w:color w:val="000000" w:themeColor="text1"/>
            </w:rPr>
          </w:pPr>
          <w:r w:rsidRPr="00C76030">
            <w:rPr>
              <w:b/>
              <w:bCs/>
              <w:noProof/>
              <w:color w:val="000000" w:themeColor="text1"/>
            </w:rPr>
            <w:t>{{TITRE_PROFIL}}</w:t>
          </w:r>
        </w:p>
      </w:tc>
    </w:tr>
    <w:tr w:rsidR="00D561D1" w14:paraId="6B76A1EB" w14:textId="77777777" w:rsidTr="00121C88">
      <w:tc>
        <w:tcPr>
          <w:tcW w:w="9628" w:type="dxa"/>
          <w:tcBorders>
            <w:bottom w:val="single" w:sz="4" w:space="0" w:color="CF022B" w:themeColor="accent1"/>
          </w:tcBorders>
        </w:tcPr>
        <w:p w14:paraId="3CA044A7" w14:textId="77777777" w:rsidR="00D561D1" w:rsidRPr="00E62D6A" w:rsidRDefault="00C76030" w:rsidP="00D561D1">
          <w:pPr>
            <w:pStyle w:val="En-tte"/>
            <w:rPr>
              <w:noProof/>
              <w:color w:val="000000" w:themeColor="text1"/>
            </w:rPr>
          </w:pPr>
          <w:r w:rsidRPr="00C76030">
            <w:rPr>
              <w:noProof/>
              <w:color w:val="000000" w:themeColor="text1"/>
            </w:rPr>
            <w:t>{{NOM_COMPLET}}</w:t>
          </w:r>
        </w:p>
      </w:tc>
    </w:tr>
  </w:tbl>
  <w:p w14:paraId="412E99C0" w14:textId="77777777" w:rsidR="00D872CC" w:rsidRDefault="00D872CC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74825" w14:textId="77777777" w:rsidR="00983BE4" w:rsidRDefault="00983BE4">
    <w:pPr>
      <w:pStyle w:val="En-tte"/>
    </w:pPr>
  </w:p>
  <w:p w14:paraId="2207AE2D" w14:textId="77777777" w:rsidR="00983BE4" w:rsidRPr="00D561D1" w:rsidRDefault="00D561D1" w:rsidP="00D561D1">
    <w:pPr>
      <w:pStyle w:val="En-tte"/>
      <w:spacing w:before="480"/>
      <w:rPr>
        <w:b/>
        <w:bCs/>
        <w:sz w:val="24"/>
        <w:szCs w:val="24"/>
      </w:rPr>
    </w:pPr>
    <w:r w:rsidRPr="00D561D1">
      <w:rPr>
        <w:rFonts w:ascii="Tahoma" w:eastAsia="Times New Roman" w:hAnsi="Tahoma" w:cs="Tahoma"/>
        <w:b/>
        <w:bCs/>
        <w:color w:val="CF022B"/>
        <w:sz w:val="24"/>
        <w:szCs w:val="24"/>
        <w:lang w:eastAsia="fr-FR"/>
      </w:rPr>
      <w:t>CURRICULUM VITAE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477E3"/>
    <w:multiLevelType w:val="multilevel"/>
    <w:tmpl w:val="1ED2B6FE"/>
    <w:name w:val="_Titres numérotés"/>
    <w:lvl w:ilvl="0">
      <w:start w:val="1"/>
      <w:numFmt w:val="decimal"/>
      <w:pStyle w:val="Titre1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Titre2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Titre3"/>
      <w:lvlText w:val="%1.%2.%3."/>
      <w:lvlJc w:val="left"/>
      <w:pPr>
        <w:ind w:left="714" w:hanging="147"/>
      </w:pPr>
      <w:rPr>
        <w:rFonts w:hint="default"/>
      </w:rPr>
    </w:lvl>
    <w:lvl w:ilvl="3">
      <w:start w:val="1"/>
      <w:numFmt w:val="lowerLetter"/>
      <w:pStyle w:val="Titre4"/>
      <w:lvlText w:val="%4."/>
      <w:lvlJc w:val="left"/>
      <w:pPr>
        <w:ind w:left="57" w:firstLine="1134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34B71778"/>
    <w:multiLevelType w:val="multilevel"/>
    <w:tmpl w:val="03DEA4F0"/>
    <w:lvl w:ilvl="0">
      <w:start w:val="1"/>
      <w:numFmt w:val="bullet"/>
      <w:pStyle w:val="BulletpointsNiveau1"/>
      <w:lvlText w:val=""/>
      <w:lvlJc w:val="left"/>
      <w:pPr>
        <w:ind w:left="567" w:hanging="283"/>
      </w:pPr>
      <w:rPr>
        <w:rFonts w:ascii="Symbol" w:hAnsi="Symbol" w:hint="default"/>
        <w:color w:val="4D1B82" w:themeColor="text2"/>
      </w:rPr>
    </w:lvl>
    <w:lvl w:ilvl="1">
      <w:start w:val="1"/>
      <w:numFmt w:val="bullet"/>
      <w:pStyle w:val="BulletpointsNiveau2"/>
      <w:lvlText w:val=""/>
      <w:lvlJc w:val="left"/>
      <w:pPr>
        <w:ind w:left="851" w:hanging="284"/>
      </w:pPr>
      <w:rPr>
        <w:rFonts w:ascii="Symbol" w:hAnsi="Symbol" w:hint="default"/>
        <w:color w:val="4D1B82" w:themeColor="text2"/>
        <w:sz w:val="18"/>
      </w:rPr>
    </w:lvl>
    <w:lvl w:ilvl="2">
      <w:start w:val="1"/>
      <w:numFmt w:val="bullet"/>
      <w:pStyle w:val="BulletpointsNiveau3"/>
      <w:lvlText w:val=""/>
      <w:lvlJc w:val="left"/>
      <w:pPr>
        <w:ind w:left="1134" w:hanging="283"/>
      </w:pPr>
      <w:rPr>
        <w:rFonts w:ascii="Symbol" w:hAnsi="Symbol" w:hint="default"/>
        <w:color w:val="4D1B82" w:themeColor="text2"/>
        <w:sz w:val="15"/>
      </w:rPr>
    </w:lvl>
    <w:lvl w:ilvl="3">
      <w:start w:val="1"/>
      <w:numFmt w:val="bullet"/>
      <w:pStyle w:val="BulletpointsNiveau4"/>
      <w:lvlText w:val=""/>
      <w:lvlJc w:val="left"/>
      <w:pPr>
        <w:ind w:left="1418" w:hanging="284"/>
      </w:pPr>
      <w:rPr>
        <w:rFonts w:ascii="Symbol" w:hAnsi="Symbol" w:hint="default"/>
        <w:color w:val="4D1B82" w:themeColor="text2"/>
        <w:sz w:val="15"/>
      </w:rPr>
    </w:lvl>
    <w:lvl w:ilvl="4">
      <w:start w:val="1"/>
      <w:numFmt w:val="bullet"/>
      <w:pStyle w:val="BulletpointsNiveau5"/>
      <w:lvlText w:val=""/>
      <w:lvlJc w:val="left"/>
      <w:pPr>
        <w:ind w:left="3600" w:hanging="360"/>
      </w:pPr>
      <w:rPr>
        <w:rFonts w:ascii="Symbol" w:hAnsi="Symbol" w:hint="default"/>
        <w:sz w:val="15"/>
      </w:rPr>
    </w:lvl>
    <w:lvl w:ilvl="5">
      <w:start w:val="1"/>
      <w:numFmt w:val="bullet"/>
      <w:pStyle w:val="BulletpointsNiveau6"/>
      <w:lvlText w:val=""/>
      <w:lvlJc w:val="left"/>
      <w:pPr>
        <w:ind w:left="4320" w:hanging="360"/>
      </w:pPr>
      <w:rPr>
        <w:rFonts w:ascii="Symbol" w:hAnsi="Symbol" w:hint="default"/>
        <w:sz w:val="15"/>
      </w:rPr>
    </w:lvl>
    <w:lvl w:ilvl="6">
      <w:start w:val="1"/>
      <w:numFmt w:val="bullet"/>
      <w:pStyle w:val="BulletpointsNiveau7"/>
      <w:lvlText w:val=""/>
      <w:lvlJc w:val="left"/>
      <w:pPr>
        <w:ind w:left="5040" w:hanging="360"/>
      </w:pPr>
      <w:rPr>
        <w:rFonts w:ascii="Symbol" w:hAnsi="Symbol" w:hint="default"/>
        <w:sz w:val="15"/>
      </w:rPr>
    </w:lvl>
    <w:lvl w:ilvl="7">
      <w:start w:val="1"/>
      <w:numFmt w:val="bullet"/>
      <w:pStyle w:val="BulletpointsNiveau8"/>
      <w:lvlText w:val=""/>
      <w:lvlJc w:val="left"/>
      <w:pPr>
        <w:ind w:left="5760" w:hanging="360"/>
      </w:pPr>
      <w:rPr>
        <w:rFonts w:ascii="Symbol" w:hAnsi="Symbol" w:hint="default"/>
        <w:sz w:val="15"/>
      </w:rPr>
    </w:lvl>
    <w:lvl w:ilvl="8">
      <w:start w:val="1"/>
      <w:numFmt w:val="bullet"/>
      <w:pStyle w:val="BulletpointsNiveau9"/>
      <w:lvlText w:val=""/>
      <w:lvlJc w:val="left"/>
      <w:pPr>
        <w:ind w:left="6480" w:hanging="360"/>
      </w:pPr>
      <w:rPr>
        <w:rFonts w:ascii="Symbol" w:hAnsi="Symbol" w:hint="default"/>
        <w:sz w:val="15"/>
      </w:rPr>
    </w:lvl>
  </w:abstractNum>
  <w:abstractNum w:abstractNumId="2" w15:restartNumberingAfterBreak="0">
    <w:nsid w:val="384F609D"/>
    <w:multiLevelType w:val="hybridMultilevel"/>
    <w:tmpl w:val="4292477E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48314C66"/>
    <w:multiLevelType w:val="hybridMultilevel"/>
    <w:tmpl w:val="801E7772"/>
    <w:lvl w:ilvl="0" w:tplc="D9F2D6DC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721B24"/>
    <w:multiLevelType w:val="hybridMultilevel"/>
    <w:tmpl w:val="581227E2"/>
    <w:lvl w:ilvl="0" w:tplc="AFE0D17E">
      <w:numFmt w:val="bullet"/>
      <w:lvlText w:val="•"/>
      <w:lvlJc w:val="left"/>
      <w:pPr>
        <w:ind w:left="1060" w:hanging="70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9D02F3"/>
    <w:multiLevelType w:val="hybridMultilevel"/>
    <w:tmpl w:val="9AD8B5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F022B" w:themeColor="accent1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514125">
    <w:abstractNumId w:val="1"/>
  </w:num>
  <w:num w:numId="2" w16cid:durableId="39863999">
    <w:abstractNumId w:val="4"/>
  </w:num>
  <w:num w:numId="3" w16cid:durableId="819232619">
    <w:abstractNumId w:val="5"/>
  </w:num>
  <w:num w:numId="4" w16cid:durableId="142430116">
    <w:abstractNumId w:val="3"/>
  </w:num>
  <w:num w:numId="5" w16cid:durableId="1916234593">
    <w:abstractNumId w:val="0"/>
  </w:num>
  <w:num w:numId="6" w16cid:durableId="770204284">
    <w:abstractNumId w:val="1"/>
    <w:lvlOverride w:ilvl="0">
      <w:startOverride w:val="1"/>
    </w:lvlOverride>
  </w:num>
  <w:num w:numId="7" w16cid:durableId="1146972193">
    <w:abstractNumId w:val="1"/>
    <w:lvlOverride w:ilvl="0">
      <w:startOverride w:val="1"/>
    </w:lvlOverride>
  </w:num>
  <w:num w:numId="8" w16cid:durableId="1418021632">
    <w:abstractNumId w:val="1"/>
    <w:lvlOverride w:ilvl="0">
      <w:startOverride w:val="1"/>
    </w:lvlOverride>
  </w:num>
  <w:num w:numId="9" w16cid:durableId="42415258">
    <w:abstractNumId w:val="1"/>
    <w:lvlOverride w:ilvl="0">
      <w:startOverride w:val="1"/>
    </w:lvlOverride>
  </w:num>
  <w:num w:numId="10" w16cid:durableId="664285743">
    <w:abstractNumId w:val="1"/>
    <w:lvlOverride w:ilvl="0">
      <w:startOverride w:val="1"/>
    </w:lvlOverride>
  </w:num>
  <w:num w:numId="11" w16cid:durableId="899175501">
    <w:abstractNumId w:val="1"/>
    <w:lvlOverride w:ilvl="0">
      <w:startOverride w:val="1"/>
    </w:lvlOverride>
  </w:num>
  <w:num w:numId="12" w16cid:durableId="918321048">
    <w:abstractNumId w:val="1"/>
    <w:lvlOverride w:ilvl="0">
      <w:startOverride w:val="1"/>
    </w:lvlOverride>
  </w:num>
  <w:num w:numId="13" w16cid:durableId="174394553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5644929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786C"/>
    <w:rsid w:val="000023BD"/>
    <w:rsid w:val="00025935"/>
    <w:rsid w:val="00031AC2"/>
    <w:rsid w:val="0006063A"/>
    <w:rsid w:val="000B4D58"/>
    <w:rsid w:val="000F531C"/>
    <w:rsid w:val="00122D20"/>
    <w:rsid w:val="00124839"/>
    <w:rsid w:val="00133AE8"/>
    <w:rsid w:val="00143B62"/>
    <w:rsid w:val="001601AA"/>
    <w:rsid w:val="001860D8"/>
    <w:rsid w:val="001D1E44"/>
    <w:rsid w:val="001F6754"/>
    <w:rsid w:val="00237377"/>
    <w:rsid w:val="002935F6"/>
    <w:rsid w:val="00315391"/>
    <w:rsid w:val="00357FE4"/>
    <w:rsid w:val="0036606E"/>
    <w:rsid w:val="0037640D"/>
    <w:rsid w:val="00383F93"/>
    <w:rsid w:val="003A3C58"/>
    <w:rsid w:val="003B7E48"/>
    <w:rsid w:val="00413A8A"/>
    <w:rsid w:val="00436B24"/>
    <w:rsid w:val="0045123F"/>
    <w:rsid w:val="005135A3"/>
    <w:rsid w:val="00520E68"/>
    <w:rsid w:val="00562DFA"/>
    <w:rsid w:val="0059469D"/>
    <w:rsid w:val="00617433"/>
    <w:rsid w:val="00630F85"/>
    <w:rsid w:val="006329EC"/>
    <w:rsid w:val="0064348A"/>
    <w:rsid w:val="006A263A"/>
    <w:rsid w:val="006B3973"/>
    <w:rsid w:val="006F4ADB"/>
    <w:rsid w:val="00776CE8"/>
    <w:rsid w:val="007776ED"/>
    <w:rsid w:val="00791EB4"/>
    <w:rsid w:val="00793693"/>
    <w:rsid w:val="007C208E"/>
    <w:rsid w:val="0080635D"/>
    <w:rsid w:val="0085063B"/>
    <w:rsid w:val="00901418"/>
    <w:rsid w:val="00917A61"/>
    <w:rsid w:val="00983BE4"/>
    <w:rsid w:val="00996072"/>
    <w:rsid w:val="009A71E7"/>
    <w:rsid w:val="009D78B7"/>
    <w:rsid w:val="00A30687"/>
    <w:rsid w:val="00A35D88"/>
    <w:rsid w:val="00A6358A"/>
    <w:rsid w:val="00A91F1A"/>
    <w:rsid w:val="00AE1617"/>
    <w:rsid w:val="00B37C84"/>
    <w:rsid w:val="00B42198"/>
    <w:rsid w:val="00B85DD3"/>
    <w:rsid w:val="00BE2B62"/>
    <w:rsid w:val="00C03B42"/>
    <w:rsid w:val="00C23948"/>
    <w:rsid w:val="00C2786C"/>
    <w:rsid w:val="00C76030"/>
    <w:rsid w:val="00C8033B"/>
    <w:rsid w:val="00CC29D8"/>
    <w:rsid w:val="00CE7361"/>
    <w:rsid w:val="00D474B0"/>
    <w:rsid w:val="00D55955"/>
    <w:rsid w:val="00D55C23"/>
    <w:rsid w:val="00D561D1"/>
    <w:rsid w:val="00D866D1"/>
    <w:rsid w:val="00D872CC"/>
    <w:rsid w:val="00DA567E"/>
    <w:rsid w:val="00DB6B58"/>
    <w:rsid w:val="00DE2DA1"/>
    <w:rsid w:val="00E12840"/>
    <w:rsid w:val="00E62D6A"/>
    <w:rsid w:val="00E67CF1"/>
    <w:rsid w:val="00F1727E"/>
    <w:rsid w:val="00F412C9"/>
    <w:rsid w:val="00FD0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106B98"/>
  <w15:chartTrackingRefBased/>
  <w15:docId w15:val="{DBA82EC2-1336-4330-A68A-5FCB768D5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 w:unhideWhenUsed="1"/>
    <w:lsdException w:name="annotation text" w:semiHidden="1"/>
    <w:lsdException w:name="header" w:semiHidden="1" w:unhideWhenUsed="1"/>
    <w:lsdException w:name="footer" w:semiHidden="1" w:uiPriority="0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 w:unhideWhenUsed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 w:uiPriority="0" w:unhideWhenUsed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2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Normal">
    <w:name w:val="Normal"/>
    <w:uiPriority w:val="5"/>
    <w:qFormat/>
    <w:rsid w:val="0037640D"/>
    <w:pPr>
      <w:spacing w:after="0" w:line="240" w:lineRule="auto"/>
    </w:pPr>
    <w:rPr>
      <w:sz w:val="18"/>
    </w:rPr>
  </w:style>
  <w:style w:type="paragraph" w:styleId="Titre10">
    <w:name w:val="heading 1"/>
    <w:basedOn w:val="Normal"/>
    <w:next w:val="Normal"/>
    <w:link w:val="Titre1Car"/>
    <w:uiPriority w:val="9"/>
    <w:semiHidden/>
    <w:qFormat/>
    <w:rsid w:val="0061743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9A0120" w:themeColor="accent1" w:themeShade="BF"/>
      <w:sz w:val="32"/>
      <w:szCs w:val="32"/>
    </w:rPr>
  </w:style>
  <w:style w:type="paragraph" w:styleId="Titre20">
    <w:name w:val="heading 2"/>
    <w:basedOn w:val="Normal"/>
    <w:next w:val="Normal"/>
    <w:link w:val="Titre2Car"/>
    <w:uiPriority w:val="9"/>
    <w:semiHidden/>
    <w:qFormat/>
    <w:rsid w:val="0061743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9A0120" w:themeColor="accent1" w:themeShade="BF"/>
      <w:sz w:val="26"/>
      <w:szCs w:val="26"/>
    </w:rPr>
  </w:style>
  <w:style w:type="paragraph" w:styleId="Titre30">
    <w:name w:val="heading 3"/>
    <w:basedOn w:val="Normal"/>
    <w:next w:val="Normal"/>
    <w:link w:val="Titre3Car"/>
    <w:uiPriority w:val="9"/>
    <w:semiHidden/>
    <w:qFormat/>
    <w:rsid w:val="0061743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660115" w:themeColor="accent1" w:themeShade="7F"/>
      <w:sz w:val="24"/>
      <w:szCs w:val="24"/>
    </w:rPr>
  </w:style>
  <w:style w:type="paragraph" w:styleId="Titre40">
    <w:name w:val="heading 4"/>
    <w:basedOn w:val="Normal"/>
    <w:next w:val="Normal"/>
    <w:link w:val="Titre4Car"/>
    <w:uiPriority w:val="9"/>
    <w:semiHidden/>
    <w:qFormat/>
    <w:rsid w:val="0061743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9A0120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rsid w:val="00D866D1"/>
    <w:pPr>
      <w:tabs>
        <w:tab w:val="center" w:pos="4536"/>
        <w:tab w:val="right" w:pos="9072"/>
      </w:tabs>
      <w:suppressAutoHyphens/>
    </w:pPr>
    <w:rPr>
      <w:sz w:val="16"/>
    </w:rPr>
  </w:style>
  <w:style w:type="character" w:customStyle="1" w:styleId="En-tteCar">
    <w:name w:val="En-tête Car"/>
    <w:basedOn w:val="Policepardfaut"/>
    <w:link w:val="En-tte"/>
    <w:uiPriority w:val="99"/>
    <w:semiHidden/>
    <w:rsid w:val="00CE7361"/>
    <w:rPr>
      <w:sz w:val="16"/>
    </w:rPr>
  </w:style>
  <w:style w:type="paragraph" w:styleId="Pieddepage">
    <w:name w:val="footer"/>
    <w:basedOn w:val="Normal"/>
    <w:link w:val="PieddepageCar"/>
    <w:uiPriority w:val="5"/>
    <w:rsid w:val="00791EB4"/>
    <w:pPr>
      <w:tabs>
        <w:tab w:val="center" w:pos="4536"/>
        <w:tab w:val="right" w:pos="9072"/>
      </w:tabs>
      <w:suppressAutoHyphens/>
    </w:pPr>
    <w:rPr>
      <w:color w:val="494949" w:themeColor="accent4"/>
      <w:sz w:val="12"/>
    </w:rPr>
  </w:style>
  <w:style w:type="character" w:customStyle="1" w:styleId="PieddepageCar">
    <w:name w:val="Pied de page Car"/>
    <w:basedOn w:val="Policepardfaut"/>
    <w:link w:val="Pieddepage"/>
    <w:uiPriority w:val="5"/>
    <w:rsid w:val="00791EB4"/>
    <w:rPr>
      <w:color w:val="494949" w:themeColor="accent4"/>
      <w:sz w:val="12"/>
    </w:rPr>
  </w:style>
  <w:style w:type="table" w:styleId="Grilledutableau">
    <w:name w:val="Table Grid"/>
    <w:basedOn w:val="TableauNormal"/>
    <w:uiPriority w:val="39"/>
    <w:rsid w:val="00B421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re">
    <w:name w:val="Title"/>
    <w:basedOn w:val="Normal"/>
    <w:next w:val="Normal"/>
    <w:link w:val="TitreCar"/>
    <w:uiPriority w:val="99"/>
    <w:semiHidden/>
    <w:qFormat/>
    <w:rsid w:val="000023BD"/>
    <w:pPr>
      <w:spacing w:before="2040" w:after="240" w:line="216" w:lineRule="auto"/>
      <w:ind w:right="56"/>
    </w:pPr>
    <w:rPr>
      <w:rFonts w:eastAsia="Times New Roman" w:cstheme="minorHAnsi"/>
      <w:b/>
      <w:bCs/>
      <w:noProof/>
      <w:color w:val="000000" w:themeColor="text1"/>
      <w:sz w:val="64"/>
      <w:szCs w:val="64"/>
      <w:lang w:eastAsia="fr-FR"/>
    </w:rPr>
  </w:style>
  <w:style w:type="character" w:customStyle="1" w:styleId="TitreCar">
    <w:name w:val="Titre Car"/>
    <w:basedOn w:val="Policepardfaut"/>
    <w:link w:val="Titre"/>
    <w:uiPriority w:val="99"/>
    <w:semiHidden/>
    <w:rsid w:val="00CE7361"/>
    <w:rPr>
      <w:rFonts w:eastAsia="Times New Roman" w:cstheme="minorHAnsi"/>
      <w:b/>
      <w:bCs/>
      <w:noProof/>
      <w:color w:val="000000" w:themeColor="text1"/>
      <w:sz w:val="64"/>
      <w:szCs w:val="64"/>
      <w:lang w:eastAsia="fr-FR"/>
    </w:rPr>
  </w:style>
  <w:style w:type="paragraph" w:customStyle="1" w:styleId="TitreProfil">
    <w:name w:val="_Titre Profil"/>
    <w:basedOn w:val="Normal"/>
    <w:qFormat/>
    <w:rsid w:val="00C23948"/>
    <w:pPr>
      <w:suppressAutoHyphens/>
      <w:spacing w:after="180" w:line="216" w:lineRule="auto"/>
      <w:ind w:right="4252"/>
    </w:pPr>
    <w:rPr>
      <w:b/>
      <w:bCs/>
      <w:sz w:val="52"/>
      <w:szCs w:val="64"/>
    </w:rPr>
  </w:style>
  <w:style w:type="paragraph" w:styleId="Date">
    <w:name w:val="Date"/>
    <w:basedOn w:val="Normal"/>
    <w:next w:val="Normal"/>
    <w:link w:val="DateCar"/>
    <w:uiPriority w:val="1"/>
    <w:unhideWhenUsed/>
    <w:rsid w:val="00237377"/>
    <w:pPr>
      <w:spacing w:before="120" w:line="259" w:lineRule="auto"/>
    </w:pPr>
  </w:style>
  <w:style w:type="character" w:customStyle="1" w:styleId="DateCar">
    <w:name w:val="Date Car"/>
    <w:basedOn w:val="Policepardfaut"/>
    <w:link w:val="Date"/>
    <w:uiPriority w:val="1"/>
    <w:rsid w:val="0037640D"/>
    <w:rPr>
      <w:sz w:val="18"/>
    </w:rPr>
  </w:style>
  <w:style w:type="table" w:customStyle="1" w:styleId="Tableau">
    <w:name w:val="_Tableau"/>
    <w:basedOn w:val="TableauNormal"/>
    <w:uiPriority w:val="99"/>
    <w:rsid w:val="00520E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bottom w:w="57" w:type="dxa"/>
      </w:tblCellMar>
    </w:tblPr>
    <w:tcPr>
      <w:shd w:val="clear" w:color="auto" w:fill="F2F2F2" w:themeFill="background1" w:themeFillShade="F2"/>
    </w:tcPr>
    <w:tblStylePr w:type="firstRow">
      <w:tblPr/>
      <w:tcPr>
        <w:shd w:val="clear" w:color="auto" w:fill="4D1B82" w:themeFill="text2"/>
      </w:tcPr>
    </w:tblStylePr>
  </w:style>
  <w:style w:type="paragraph" w:customStyle="1" w:styleId="Textecourant">
    <w:name w:val="_Texte courant"/>
    <w:basedOn w:val="Normal"/>
    <w:uiPriority w:val="4"/>
    <w:qFormat/>
    <w:rsid w:val="00C23948"/>
    <w:pPr>
      <w:spacing w:before="60"/>
    </w:pPr>
  </w:style>
  <w:style w:type="paragraph" w:customStyle="1" w:styleId="Titre1">
    <w:name w:val="_Titre 1"/>
    <w:basedOn w:val="Normal"/>
    <w:next w:val="Textecourant"/>
    <w:uiPriority w:val="3"/>
    <w:semiHidden/>
    <w:qFormat/>
    <w:rsid w:val="00BE2B62"/>
    <w:pPr>
      <w:keepNext/>
      <w:keepLines/>
      <w:numPr>
        <w:numId w:val="5"/>
      </w:numPr>
      <w:suppressAutoHyphens/>
      <w:outlineLvl w:val="0"/>
    </w:pPr>
    <w:rPr>
      <w:sz w:val="32"/>
      <w:szCs w:val="32"/>
    </w:rPr>
  </w:style>
  <w:style w:type="paragraph" w:customStyle="1" w:styleId="Titre2">
    <w:name w:val="_Titre 2"/>
    <w:basedOn w:val="Normal"/>
    <w:next w:val="Textecourant"/>
    <w:uiPriority w:val="3"/>
    <w:semiHidden/>
    <w:qFormat/>
    <w:rsid w:val="00BE2B62"/>
    <w:pPr>
      <w:keepNext/>
      <w:keepLines/>
      <w:numPr>
        <w:ilvl w:val="1"/>
        <w:numId w:val="5"/>
      </w:numPr>
      <w:suppressAutoHyphens/>
      <w:spacing w:before="480" w:after="120"/>
      <w:outlineLvl w:val="1"/>
    </w:pPr>
    <w:rPr>
      <w:b/>
      <w:bCs/>
      <w:sz w:val="24"/>
      <w:szCs w:val="24"/>
    </w:rPr>
  </w:style>
  <w:style w:type="paragraph" w:customStyle="1" w:styleId="Titre3">
    <w:name w:val="_Titre 3"/>
    <w:basedOn w:val="Normal"/>
    <w:uiPriority w:val="3"/>
    <w:semiHidden/>
    <w:qFormat/>
    <w:rsid w:val="00BE2B62"/>
    <w:pPr>
      <w:keepNext/>
      <w:keepLines/>
      <w:numPr>
        <w:ilvl w:val="2"/>
        <w:numId w:val="5"/>
      </w:numPr>
      <w:suppressAutoHyphens/>
      <w:spacing w:before="360" w:after="120"/>
      <w:ind w:left="1281" w:hanging="714"/>
      <w:outlineLvl w:val="2"/>
    </w:pPr>
    <w:rPr>
      <w:sz w:val="24"/>
      <w:szCs w:val="24"/>
    </w:rPr>
  </w:style>
  <w:style w:type="paragraph" w:customStyle="1" w:styleId="Titre4">
    <w:name w:val="_Titre 4"/>
    <w:basedOn w:val="Normal"/>
    <w:next w:val="Textecourant"/>
    <w:uiPriority w:val="3"/>
    <w:semiHidden/>
    <w:qFormat/>
    <w:rsid w:val="00E12840"/>
    <w:pPr>
      <w:keepNext/>
      <w:keepLines/>
      <w:numPr>
        <w:ilvl w:val="3"/>
        <w:numId w:val="5"/>
      </w:numPr>
      <w:suppressAutoHyphens/>
      <w:spacing w:before="240" w:after="120"/>
      <w:ind w:left="1248" w:hanging="57"/>
      <w:outlineLvl w:val="3"/>
    </w:pPr>
    <w:rPr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5"/>
    <w:semiHidden/>
    <w:qFormat/>
    <w:rsid w:val="00917A61"/>
    <w:pPr>
      <w:pBdr>
        <w:top w:val="single" w:sz="4" w:space="10" w:color="CF022B" w:themeColor="accent1"/>
        <w:bottom w:val="single" w:sz="4" w:space="10" w:color="CF022B" w:themeColor="accent1"/>
      </w:pBdr>
      <w:suppressAutoHyphens/>
      <w:spacing w:before="360" w:after="360"/>
      <w:ind w:left="862" w:right="862"/>
      <w:jc w:val="center"/>
    </w:pPr>
    <w:rPr>
      <w:i/>
      <w:iCs/>
      <w:color w:val="000000" w:themeColor="text1"/>
    </w:rPr>
  </w:style>
  <w:style w:type="character" w:customStyle="1" w:styleId="CitationintenseCar">
    <w:name w:val="Citation intense Car"/>
    <w:basedOn w:val="Policepardfaut"/>
    <w:link w:val="Citationintense"/>
    <w:uiPriority w:val="5"/>
    <w:semiHidden/>
    <w:rsid w:val="0037640D"/>
    <w:rPr>
      <w:i/>
      <w:iCs/>
      <w:color w:val="000000" w:themeColor="text1"/>
      <w:sz w:val="18"/>
    </w:rPr>
  </w:style>
  <w:style w:type="paragraph" w:styleId="Citation">
    <w:name w:val="Quote"/>
    <w:basedOn w:val="Normal"/>
    <w:next w:val="Normal"/>
    <w:link w:val="CitationCar"/>
    <w:uiPriority w:val="29"/>
    <w:semiHidden/>
    <w:qFormat/>
    <w:rsid w:val="00917A61"/>
    <w:pPr>
      <w:keepNext/>
      <w:spacing w:before="200" w:after="160"/>
      <w:ind w:left="862" w:right="862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semiHidden/>
    <w:rsid w:val="00CE7361"/>
    <w:rPr>
      <w:i/>
      <w:iCs/>
      <w:color w:val="404040" w:themeColor="text1" w:themeTint="BF"/>
      <w:sz w:val="18"/>
    </w:rPr>
  </w:style>
  <w:style w:type="paragraph" w:styleId="Paragraphedeliste">
    <w:name w:val="List Paragraph"/>
    <w:basedOn w:val="Normal"/>
    <w:uiPriority w:val="34"/>
    <w:semiHidden/>
    <w:qFormat/>
    <w:rsid w:val="002935F6"/>
    <w:pPr>
      <w:ind w:left="720"/>
      <w:contextualSpacing/>
    </w:pPr>
  </w:style>
  <w:style w:type="paragraph" w:customStyle="1" w:styleId="BulletpointsNiveau1">
    <w:name w:val="_Bullet points Niveau 1"/>
    <w:basedOn w:val="Paragraphedeliste"/>
    <w:uiPriority w:val="5"/>
    <w:qFormat/>
    <w:rsid w:val="00124839"/>
    <w:pPr>
      <w:numPr>
        <w:numId w:val="1"/>
      </w:numPr>
      <w:spacing w:before="60"/>
    </w:pPr>
  </w:style>
  <w:style w:type="paragraph" w:customStyle="1" w:styleId="BulletpointsNiveau2">
    <w:name w:val="_Bullet points Niveau 2"/>
    <w:basedOn w:val="BulletpointsNiveau1"/>
    <w:uiPriority w:val="5"/>
    <w:qFormat/>
    <w:rsid w:val="00C23948"/>
    <w:pPr>
      <w:numPr>
        <w:ilvl w:val="1"/>
      </w:numPr>
    </w:pPr>
  </w:style>
  <w:style w:type="paragraph" w:customStyle="1" w:styleId="BulletpointsNiveau3">
    <w:name w:val="_Bullet points Niveau 3"/>
    <w:basedOn w:val="BulletpointsNiveau1"/>
    <w:uiPriority w:val="5"/>
    <w:qFormat/>
    <w:rsid w:val="00C23948"/>
    <w:pPr>
      <w:numPr>
        <w:ilvl w:val="2"/>
      </w:numPr>
      <w:ind w:left="1135" w:hanging="284"/>
    </w:pPr>
  </w:style>
  <w:style w:type="paragraph" w:customStyle="1" w:styleId="BulletpointsNiveau4">
    <w:name w:val="_Bullet points Niveau 4"/>
    <w:basedOn w:val="BulletpointsNiveau1"/>
    <w:uiPriority w:val="5"/>
    <w:qFormat/>
    <w:rsid w:val="00C23948"/>
    <w:pPr>
      <w:numPr>
        <w:ilvl w:val="3"/>
      </w:numPr>
    </w:pPr>
  </w:style>
  <w:style w:type="paragraph" w:customStyle="1" w:styleId="BulletpointsNiveau5">
    <w:name w:val="_Bullet points Niveau 5"/>
    <w:basedOn w:val="BulletpointsNiveau1"/>
    <w:uiPriority w:val="5"/>
    <w:semiHidden/>
    <w:qFormat/>
    <w:rsid w:val="001D1E44"/>
    <w:pPr>
      <w:numPr>
        <w:ilvl w:val="4"/>
      </w:numPr>
      <w:ind w:left="1474" w:hanging="227"/>
    </w:pPr>
  </w:style>
  <w:style w:type="paragraph" w:customStyle="1" w:styleId="BulletpointsNiveau6">
    <w:name w:val="_Bullet points Niveau 6"/>
    <w:basedOn w:val="BulletpointsNiveau1"/>
    <w:uiPriority w:val="5"/>
    <w:semiHidden/>
    <w:qFormat/>
    <w:rsid w:val="001D1E44"/>
    <w:pPr>
      <w:numPr>
        <w:ilvl w:val="5"/>
      </w:numPr>
      <w:ind w:left="1474" w:hanging="227"/>
    </w:pPr>
  </w:style>
  <w:style w:type="paragraph" w:customStyle="1" w:styleId="BulletpointsNiveau7">
    <w:name w:val="_Bullet points Niveau 7"/>
    <w:basedOn w:val="BulletpointsNiveau1"/>
    <w:uiPriority w:val="5"/>
    <w:semiHidden/>
    <w:qFormat/>
    <w:rsid w:val="001D1E44"/>
    <w:pPr>
      <w:numPr>
        <w:ilvl w:val="6"/>
      </w:numPr>
      <w:ind w:left="1474" w:hanging="227"/>
    </w:pPr>
  </w:style>
  <w:style w:type="paragraph" w:customStyle="1" w:styleId="BulletpointsNiveau8">
    <w:name w:val="_Bullet points Niveau 8"/>
    <w:basedOn w:val="BulletpointsNiveau1"/>
    <w:uiPriority w:val="5"/>
    <w:semiHidden/>
    <w:qFormat/>
    <w:rsid w:val="001D1E44"/>
    <w:pPr>
      <w:numPr>
        <w:ilvl w:val="7"/>
      </w:numPr>
      <w:ind w:left="1474" w:hanging="227"/>
    </w:pPr>
  </w:style>
  <w:style w:type="paragraph" w:customStyle="1" w:styleId="BulletpointsNiveau9">
    <w:name w:val="_Bullet points Niveau 9"/>
    <w:basedOn w:val="BulletpointsNiveau1"/>
    <w:uiPriority w:val="5"/>
    <w:semiHidden/>
    <w:qFormat/>
    <w:rsid w:val="001D1E44"/>
    <w:pPr>
      <w:numPr>
        <w:ilvl w:val="8"/>
      </w:numPr>
      <w:ind w:left="1474" w:hanging="227"/>
    </w:pPr>
  </w:style>
  <w:style w:type="paragraph" w:styleId="Notedebasdepage">
    <w:name w:val="footnote text"/>
    <w:basedOn w:val="Normal"/>
    <w:link w:val="NotedebasdepageCar"/>
    <w:uiPriority w:val="99"/>
    <w:semiHidden/>
    <w:rsid w:val="00617433"/>
    <w:pPr>
      <w:suppressAutoHyphens/>
    </w:pPr>
    <w:rPr>
      <w:sz w:val="14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CE7361"/>
    <w:rPr>
      <w:sz w:val="14"/>
      <w:szCs w:val="20"/>
    </w:rPr>
  </w:style>
  <w:style w:type="character" w:styleId="Appelnotedebasdep">
    <w:name w:val="footnote reference"/>
    <w:basedOn w:val="Policepardfaut"/>
    <w:uiPriority w:val="99"/>
    <w:semiHidden/>
    <w:rsid w:val="00617433"/>
    <w:rPr>
      <w:vertAlign w:val="superscript"/>
    </w:rPr>
  </w:style>
  <w:style w:type="character" w:customStyle="1" w:styleId="Titre1Car">
    <w:name w:val="Titre 1 Car"/>
    <w:basedOn w:val="Policepardfaut"/>
    <w:link w:val="Titre10"/>
    <w:uiPriority w:val="9"/>
    <w:semiHidden/>
    <w:rsid w:val="00CE7361"/>
    <w:rPr>
      <w:rFonts w:asciiTheme="majorHAnsi" w:eastAsiaTheme="majorEastAsia" w:hAnsiTheme="majorHAnsi" w:cstheme="majorBidi"/>
      <w:color w:val="9A0120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0"/>
    <w:uiPriority w:val="9"/>
    <w:semiHidden/>
    <w:rsid w:val="00CE7361"/>
    <w:rPr>
      <w:rFonts w:asciiTheme="majorHAnsi" w:eastAsiaTheme="majorEastAsia" w:hAnsiTheme="majorHAnsi" w:cstheme="majorBidi"/>
      <w:color w:val="9A0120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0"/>
    <w:uiPriority w:val="9"/>
    <w:semiHidden/>
    <w:rsid w:val="00CE7361"/>
    <w:rPr>
      <w:rFonts w:asciiTheme="majorHAnsi" w:eastAsiaTheme="majorEastAsia" w:hAnsiTheme="majorHAnsi" w:cstheme="majorBidi"/>
      <w:color w:val="660115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0"/>
    <w:uiPriority w:val="9"/>
    <w:semiHidden/>
    <w:rsid w:val="00CE7361"/>
    <w:rPr>
      <w:rFonts w:asciiTheme="majorHAnsi" w:eastAsiaTheme="majorEastAsia" w:hAnsiTheme="majorHAnsi" w:cstheme="majorBidi"/>
      <w:i/>
      <w:iCs/>
      <w:color w:val="9A0120" w:themeColor="accent1" w:themeShade="BF"/>
      <w:sz w:val="18"/>
    </w:rPr>
  </w:style>
  <w:style w:type="paragraph" w:styleId="TM1">
    <w:name w:val="toc 1"/>
    <w:basedOn w:val="Normal"/>
    <w:next w:val="Normal"/>
    <w:uiPriority w:val="39"/>
    <w:rsid w:val="00617433"/>
    <w:pPr>
      <w:suppressAutoHyphens/>
      <w:spacing w:before="200"/>
      <w:ind w:left="425" w:hanging="425"/>
    </w:pPr>
    <w:rPr>
      <w:sz w:val="28"/>
    </w:rPr>
  </w:style>
  <w:style w:type="paragraph" w:styleId="TM2">
    <w:name w:val="toc 2"/>
    <w:basedOn w:val="Normal"/>
    <w:next w:val="Normal"/>
    <w:uiPriority w:val="39"/>
    <w:rsid w:val="00617433"/>
    <w:pPr>
      <w:tabs>
        <w:tab w:val="left" w:pos="960"/>
        <w:tab w:val="right" w:pos="9628"/>
      </w:tabs>
      <w:suppressAutoHyphens/>
      <w:spacing w:before="60" w:after="60"/>
      <w:ind w:left="601" w:hanging="601"/>
    </w:pPr>
    <w:rPr>
      <w:b/>
      <w:bCs/>
      <w:noProof/>
      <w:sz w:val="20"/>
    </w:rPr>
  </w:style>
  <w:style w:type="paragraph" w:styleId="TM3">
    <w:name w:val="toc 3"/>
    <w:basedOn w:val="Normal"/>
    <w:next w:val="Normal"/>
    <w:uiPriority w:val="39"/>
    <w:rsid w:val="00617433"/>
    <w:pPr>
      <w:suppressAutoHyphens/>
      <w:spacing w:before="60"/>
      <w:ind w:left="1276" w:hanging="675"/>
    </w:pPr>
    <w:rPr>
      <w:sz w:val="20"/>
    </w:rPr>
  </w:style>
  <w:style w:type="character" w:styleId="Lienhypertexte">
    <w:name w:val="Hyperlink"/>
    <w:basedOn w:val="Policepardfaut"/>
    <w:uiPriority w:val="99"/>
    <w:rsid w:val="00617433"/>
    <w:rPr>
      <w:color w:val="0563C1" w:themeColor="hyperlink"/>
      <w:u w:val="single"/>
    </w:rPr>
  </w:style>
  <w:style w:type="paragraph" w:customStyle="1" w:styleId="CVTitre1">
    <w:name w:val="_CV_Titre 1"/>
    <w:basedOn w:val="Textecourant"/>
    <w:uiPriority w:val="1"/>
    <w:qFormat/>
    <w:rsid w:val="00143B62"/>
    <w:pPr>
      <w:spacing w:before="600"/>
    </w:pPr>
    <w:rPr>
      <w:b/>
      <w:bCs/>
      <w:color w:val="391461" w:themeColor="text2" w:themeShade="BF"/>
      <w:sz w:val="32"/>
      <w:szCs w:val="32"/>
    </w:rPr>
  </w:style>
  <w:style w:type="paragraph" w:customStyle="1" w:styleId="CVTitre2">
    <w:name w:val="_CV_Titre 2"/>
    <w:basedOn w:val="Textecourant"/>
    <w:uiPriority w:val="1"/>
    <w:qFormat/>
    <w:rsid w:val="00143B62"/>
    <w:pPr>
      <w:keepNext/>
      <w:spacing w:before="120"/>
    </w:pPr>
    <w:rPr>
      <w:b/>
      <w:bCs/>
      <w:sz w:val="20"/>
      <w:szCs w:val="20"/>
    </w:rPr>
  </w:style>
  <w:style w:type="paragraph" w:customStyle="1" w:styleId="CVTitre3">
    <w:name w:val="_CV_Titre 3"/>
    <w:basedOn w:val="Textecourant"/>
    <w:uiPriority w:val="1"/>
    <w:qFormat/>
    <w:rsid w:val="00143B62"/>
    <w:pPr>
      <w:keepNext/>
      <w:spacing w:before="120"/>
      <w:ind w:left="567"/>
    </w:pPr>
    <w:rPr>
      <w:i/>
      <w:iCs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fae\Downloads\3.%20FR_SSG_MODELE_CV%20(2).dotx" TargetMode="External"/></Relationships>
</file>

<file path=word/theme/theme1.xml><?xml version="1.0" encoding="utf-8"?>
<a:theme xmlns:a="http://schemas.openxmlformats.org/drawingml/2006/main" name="Thème Office">
  <a:themeElements>
    <a:clrScheme name="SPSTG">
      <a:dk1>
        <a:srgbClr val="000000"/>
      </a:dk1>
      <a:lt1>
        <a:srgbClr val="FFFFFF"/>
      </a:lt1>
      <a:dk2>
        <a:srgbClr val="4D1B82"/>
      </a:dk2>
      <a:lt2>
        <a:srgbClr val="8A1E82"/>
      </a:lt2>
      <a:accent1>
        <a:srgbClr val="CF022B"/>
      </a:accent1>
      <a:accent2>
        <a:srgbClr val="F07D00"/>
      </a:accent2>
      <a:accent3>
        <a:srgbClr val="1D1D1B"/>
      </a:accent3>
      <a:accent4>
        <a:srgbClr val="494949"/>
      </a:accent4>
      <a:accent5>
        <a:srgbClr val="A8A8A7"/>
      </a:accent5>
      <a:accent6>
        <a:srgbClr val="EDEDED"/>
      </a:accent6>
      <a:hlink>
        <a:srgbClr val="0563C1"/>
      </a:hlink>
      <a:folHlink>
        <a:srgbClr val="954F72"/>
      </a:folHlink>
    </a:clrScheme>
    <a:fontScheme name="Tahoma">
      <a:majorFont>
        <a:latin typeface="Tahoma"/>
        <a:ea typeface=""/>
        <a:cs typeface=""/>
      </a:majorFont>
      <a:minorFont>
        <a:latin typeface="Tahom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1941525-34d1-4912-bd24-8b38af4b26ce">
      <Terms xmlns="http://schemas.microsoft.com/office/infopath/2007/PartnerControls"/>
    </lcf76f155ced4ddcb4097134ff3c332f>
    <TaxCatchAll xmlns="fda08e73-feb4-4b50-88e7-a170b2d7008e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04A92B1D0F764DA6DD4FCBAA4D5EFE" ma:contentTypeVersion="18" ma:contentTypeDescription="Crée un document." ma:contentTypeScope="" ma:versionID="7f268ad1a435842106105ab4521518b4">
  <xsd:schema xmlns:xsd="http://www.w3.org/2001/XMLSchema" xmlns:xs="http://www.w3.org/2001/XMLSchema" xmlns:p="http://schemas.microsoft.com/office/2006/metadata/properties" xmlns:ns2="d1941525-34d1-4912-bd24-8b38af4b26ce" xmlns:ns3="fda08e73-feb4-4b50-88e7-a170b2d7008e" targetNamespace="http://schemas.microsoft.com/office/2006/metadata/properties" ma:root="true" ma:fieldsID="e1fa6ec4c41dcd5c0ddbceae0090cb2e" ns2:_="" ns3:_="">
    <xsd:import namespace="d1941525-34d1-4912-bd24-8b38af4b26ce"/>
    <xsd:import namespace="fda08e73-feb4-4b50-88e7-a170b2d700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941525-34d1-4912-bd24-8b38af4b26c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Balises d’images" ma:readOnly="false" ma:fieldId="{5cf76f15-5ced-4ddc-b409-7134ff3c332f}" ma:taxonomyMulti="true" ma:sspId="000e2059-5ee7-47e9-8d7c-e5c5b9f97e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a08e73-feb4-4b50-88e7-a170b2d7008e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849e433e-d78e-469c-b8ff-0ade943b66ac}" ma:internalName="TaxCatchAll" ma:showField="CatchAllData" ma:web="fda08e73-feb4-4b50-88e7-a170b2d7008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218B854-0320-471D-AA04-6FE701B2A2E5}">
  <ds:schemaRefs>
    <ds:schemaRef ds:uri="http://schemas.microsoft.com/office/2006/metadata/properties"/>
    <ds:schemaRef ds:uri="http://schemas.microsoft.com/office/infopath/2007/PartnerControls"/>
    <ds:schemaRef ds:uri="d1941525-34d1-4912-bd24-8b38af4b26ce"/>
    <ds:schemaRef ds:uri="fda08e73-feb4-4b50-88e7-a170b2d7008e"/>
  </ds:schemaRefs>
</ds:datastoreItem>
</file>

<file path=customXml/itemProps2.xml><?xml version="1.0" encoding="utf-8"?>
<ds:datastoreItem xmlns:ds="http://schemas.openxmlformats.org/officeDocument/2006/customXml" ds:itemID="{458EA9E1-51FC-4481-AEC0-A6D4B40188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941525-34d1-4912-bd24-8b38af4b26ce"/>
    <ds:schemaRef ds:uri="fda08e73-feb4-4b50-88e7-a170b2d700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E211680-4D2A-47AE-BE73-8E76FB6013C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69BE5E9-37E5-3247-A6B8-EB2507A7A4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3. FR_SSG_MODELE_CV (2).dotx</Template>
  <TotalTime>0</TotalTime>
  <Pages>2</Pages>
  <Words>131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safae berr</dc:creator>
  <cp:keywords/>
  <dc:description/>
  <cp:lastModifiedBy>safae berr</cp:lastModifiedBy>
  <cp:revision>8</cp:revision>
  <dcterms:created xsi:type="dcterms:W3CDTF">2025-11-13T12:47:00Z</dcterms:created>
  <dcterms:modified xsi:type="dcterms:W3CDTF">2025-11-13T17:34:00Z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0x010100EB04A92B1D0F764DA6DD4FCBAA4D5EFE</vt:lpwstr>
  </property>
</Properties>
</file>